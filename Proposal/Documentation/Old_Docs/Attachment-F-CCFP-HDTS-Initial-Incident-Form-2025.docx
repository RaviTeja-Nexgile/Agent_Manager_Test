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3E78" w14:textId="2F4D4CED" w:rsidR="00423EA5" w:rsidRPr="00943DB3" w:rsidRDefault="005228BA" w:rsidP="00943DB3">
      <w:pPr>
        <w:pStyle w:val="Title"/>
      </w:pPr>
      <w:bookmarkStart w:id="0" w:name="_Toc184912800"/>
      <w:r>
        <w:t>Heavy-Duty Truck Study</w:t>
      </w:r>
      <w:bookmarkEnd w:id="0"/>
    </w:p>
    <w:p w14:paraId="2F3968C5" w14:textId="61198FD3" w:rsidR="00625536" w:rsidRPr="00B44CB9" w:rsidRDefault="005228BA" w:rsidP="00B44CB9">
      <w:pPr>
        <w:pStyle w:val="Subtitle"/>
      </w:pPr>
      <w:r>
        <w:t>Initial Incident Form</w:t>
      </w:r>
    </w:p>
    <w:p w14:paraId="154AD5E4" w14:textId="2A4258CB" w:rsidR="005C02FD" w:rsidRDefault="005228BA" w:rsidP="001D3F1E">
      <w:pPr>
        <w:pStyle w:val="BodyText"/>
      </w:pPr>
      <w:r w:rsidRPr="005228BA">
        <w:t xml:space="preserve">The Heavy-Duty Truck Study Initial Incident Form is a new electronic form that will be developed as part of </w:t>
      </w:r>
      <w:r w:rsidR="002B448E">
        <w:t xml:space="preserve">FMCSA’s </w:t>
      </w:r>
      <w:r w:rsidRPr="005228BA">
        <w:t xml:space="preserve">Crash Causal Factors Program (CCFP) Reporting Module and Database. Each </w:t>
      </w:r>
      <w:r w:rsidR="003F3B00">
        <w:t xml:space="preserve">responding </w:t>
      </w:r>
      <w:r w:rsidRPr="005228BA">
        <w:t xml:space="preserve">State Motor Carrier Safety Assistance Program (MCSAP) CMV Inspector or designated officer will </w:t>
      </w:r>
      <w:r w:rsidR="38B2D267">
        <w:t>submit</w:t>
      </w:r>
      <w:r w:rsidRPr="005228BA">
        <w:t xml:space="preserve"> this form within 24-48 hours </w:t>
      </w:r>
      <w:r w:rsidR="00473067">
        <w:t>of</w:t>
      </w:r>
      <w:r w:rsidRPr="005228BA">
        <w:t xml:space="preserve"> the crash occur</w:t>
      </w:r>
      <w:r w:rsidR="00473067">
        <w:t>ring</w:t>
      </w:r>
      <w:r w:rsidRPr="005228BA">
        <w:t xml:space="preserve">. This form will contain critical information to create the initial record for the crash, such as crash date and time, location, persons involved (e.g., drivers, motor carrier, and witnesses), and a short description of the event. </w:t>
      </w:r>
    </w:p>
    <w:p w14:paraId="14903B5C" w14:textId="5F7E1EFF" w:rsidR="005C02FD" w:rsidRDefault="005C02FD" w:rsidP="001D3F1E">
      <w:pPr>
        <w:pStyle w:val="BodyText"/>
      </w:pPr>
      <w:r>
        <w:t xml:space="preserve">The example form shows the type of information that will be collected. The supplemental forms that follow provide additional </w:t>
      </w:r>
      <w:r w:rsidR="00B42AD2">
        <w:t xml:space="preserve">space </w:t>
      </w:r>
      <w:r>
        <w:t xml:space="preserve">for the MCSAP CMV Inspector or designated officer to record vehicle, non-motorist, and witness information. </w:t>
      </w:r>
    </w:p>
    <w:p w14:paraId="58D56971" w14:textId="7DF8456F" w:rsidR="005228BA" w:rsidRDefault="005228BA" w:rsidP="005228BA">
      <w:pPr>
        <w:pStyle w:val="Heading2"/>
      </w:pPr>
      <w:bookmarkStart w:id="1" w:name="_Toc184912801"/>
      <w:r>
        <w:t>Example Form</w:t>
      </w:r>
      <w:bookmarkEnd w:id="1"/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3103"/>
        <w:gridCol w:w="165"/>
        <w:gridCol w:w="1634"/>
        <w:gridCol w:w="1378"/>
        <w:gridCol w:w="256"/>
        <w:gridCol w:w="3269"/>
      </w:tblGrid>
      <w:tr w:rsidR="005228BA" w:rsidRPr="0081189A" w14:paraId="0340D631" w14:textId="77777777" w:rsidTr="00F4358C">
        <w:trPr>
          <w:trHeight w:val="432"/>
        </w:trPr>
        <w:tc>
          <w:tcPr>
            <w:tcW w:w="9805" w:type="dxa"/>
            <w:gridSpan w:val="6"/>
            <w:shd w:val="clear" w:color="auto" w:fill="001646" w:themeFill="accent1"/>
          </w:tcPr>
          <w:p w14:paraId="6CA7FA79" w14:textId="77777777" w:rsidR="005228BA" w:rsidRPr="0081189A" w:rsidRDefault="005228BA" w:rsidP="00F5736B">
            <w:pPr>
              <w:pStyle w:val="BodyText"/>
              <w:spacing w:before="200" w:after="200" w:line="240" w:lineRule="auto"/>
              <w:rPr>
                <w:b/>
                <w:bCs/>
                <w:sz w:val="20"/>
                <w:szCs w:val="20"/>
              </w:rPr>
            </w:pPr>
            <w:r w:rsidRPr="0081189A">
              <w:rPr>
                <w:b/>
                <w:bCs/>
                <w:color w:val="FFFFFF" w:themeColor="background1"/>
                <w:sz w:val="20"/>
                <w:szCs w:val="20"/>
              </w:rPr>
              <w:t xml:space="preserve">General Information </w:t>
            </w:r>
          </w:p>
        </w:tc>
      </w:tr>
      <w:tr w:rsidR="00754F34" w:rsidRPr="0081189A" w14:paraId="274284D7" w14:textId="77777777">
        <w:tc>
          <w:tcPr>
            <w:tcW w:w="9805" w:type="dxa"/>
            <w:gridSpan w:val="6"/>
          </w:tcPr>
          <w:p w14:paraId="4C745DE2" w14:textId="23BA67AE" w:rsidR="00754F34" w:rsidRPr="0081189A" w:rsidRDefault="00174206" w:rsidP="00F5736B">
            <w:pPr>
              <w:pStyle w:val="BodyText"/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Local Crash Report Number</w:t>
            </w:r>
            <w:r w:rsidRPr="0081189A">
              <w:rPr>
                <w:bCs/>
                <w:sz w:val="20"/>
                <w:szCs w:val="20"/>
              </w:rPr>
              <w:t>:_________________</w:t>
            </w:r>
          </w:p>
        </w:tc>
      </w:tr>
      <w:tr w:rsidR="005228BA" w:rsidRPr="0081189A" w14:paraId="16063831" w14:textId="77777777" w:rsidTr="009C43B5">
        <w:tc>
          <w:tcPr>
            <w:tcW w:w="4902" w:type="dxa"/>
            <w:gridSpan w:val="3"/>
          </w:tcPr>
          <w:p w14:paraId="6965CE5F" w14:textId="77777777" w:rsidR="005228BA" w:rsidRPr="0081189A" w:rsidRDefault="005228BA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Date of Crash:________</w:t>
            </w:r>
          </w:p>
        </w:tc>
        <w:tc>
          <w:tcPr>
            <w:tcW w:w="4903" w:type="dxa"/>
            <w:gridSpan w:val="3"/>
          </w:tcPr>
          <w:p w14:paraId="01AAF1AD" w14:textId="77777777" w:rsidR="005228BA" w:rsidRPr="0081189A" w:rsidRDefault="005228BA" w:rsidP="00F5736B">
            <w:pPr>
              <w:pStyle w:val="BodyText"/>
              <w:spacing w:before="200" w:after="200" w:line="240" w:lineRule="auto"/>
              <w:rPr>
                <w:sz w:val="20"/>
                <w:szCs w:val="20"/>
              </w:rPr>
            </w:pPr>
            <w:r w:rsidRPr="0081189A">
              <w:rPr>
                <w:sz w:val="20"/>
                <w:szCs w:val="20"/>
              </w:rPr>
              <w:t>Number of Vehicles Involved:________</w:t>
            </w:r>
          </w:p>
        </w:tc>
      </w:tr>
      <w:tr w:rsidR="005228BA" w:rsidRPr="0081189A" w14:paraId="38C9DBEC" w14:textId="77777777" w:rsidTr="009C43B5">
        <w:tc>
          <w:tcPr>
            <w:tcW w:w="4902" w:type="dxa"/>
            <w:gridSpan w:val="3"/>
          </w:tcPr>
          <w:p w14:paraId="07A66814" w14:textId="583AE8D6" w:rsidR="005228BA" w:rsidRPr="0081189A" w:rsidRDefault="005228BA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Time of Crash: ___: ___ AM </w:t>
            </w:r>
            <w:sdt>
              <w:sdtPr>
                <w:rPr>
                  <w:bCs/>
                  <w:sz w:val="20"/>
                  <w:szCs w:val="20"/>
                </w:rPr>
                <w:id w:val="1882585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5907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D05907" w:rsidRPr="0081189A">
              <w:rPr>
                <w:bCs/>
                <w:sz w:val="20"/>
                <w:szCs w:val="20"/>
              </w:rPr>
              <w:t xml:space="preserve"> </w:t>
            </w:r>
            <w:r w:rsidRPr="0081189A">
              <w:rPr>
                <w:bCs/>
                <w:sz w:val="20"/>
                <w:szCs w:val="20"/>
              </w:rPr>
              <w:t xml:space="preserve">or </w:t>
            </w:r>
            <w:sdt>
              <w:sdtPr>
                <w:rPr>
                  <w:bCs/>
                  <w:sz w:val="20"/>
                  <w:szCs w:val="20"/>
                </w:rPr>
                <w:id w:val="-1649284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5907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D05907" w:rsidRPr="0081189A">
              <w:rPr>
                <w:bCs/>
                <w:sz w:val="20"/>
                <w:szCs w:val="20"/>
              </w:rPr>
              <w:t xml:space="preserve"> </w:t>
            </w:r>
            <w:r w:rsidRPr="0081189A">
              <w:rPr>
                <w:bCs/>
                <w:sz w:val="20"/>
                <w:szCs w:val="20"/>
              </w:rPr>
              <w:t>PM</w:t>
            </w:r>
          </w:p>
        </w:tc>
        <w:tc>
          <w:tcPr>
            <w:tcW w:w="4903" w:type="dxa"/>
            <w:gridSpan w:val="3"/>
          </w:tcPr>
          <w:p w14:paraId="15F37B32" w14:textId="77777777" w:rsidR="005228BA" w:rsidRPr="0081189A" w:rsidRDefault="005228BA" w:rsidP="00F5736B">
            <w:pPr>
              <w:pStyle w:val="BodyText"/>
              <w:spacing w:before="200" w:after="200" w:line="240" w:lineRule="auto"/>
              <w:rPr>
                <w:sz w:val="20"/>
                <w:szCs w:val="20"/>
              </w:rPr>
            </w:pPr>
            <w:r w:rsidRPr="0081189A">
              <w:rPr>
                <w:sz w:val="20"/>
                <w:szCs w:val="20"/>
              </w:rPr>
              <w:t>Number of Persons Involved:________</w:t>
            </w:r>
          </w:p>
        </w:tc>
      </w:tr>
      <w:tr w:rsidR="005228BA" w:rsidRPr="0081189A" w14:paraId="2236F288" w14:textId="77777777" w:rsidTr="00F4358C">
        <w:trPr>
          <w:trHeight w:val="432"/>
        </w:trPr>
        <w:tc>
          <w:tcPr>
            <w:tcW w:w="9805" w:type="dxa"/>
            <w:gridSpan w:val="6"/>
            <w:shd w:val="clear" w:color="auto" w:fill="001646" w:themeFill="accent1"/>
          </w:tcPr>
          <w:p w14:paraId="3306AD66" w14:textId="77777777" w:rsidR="005228BA" w:rsidRPr="0081189A" w:rsidRDefault="005228BA" w:rsidP="00F5736B">
            <w:pPr>
              <w:pStyle w:val="BodyText"/>
              <w:spacing w:before="200" w:after="200" w:line="240" w:lineRule="auto"/>
              <w:rPr>
                <w:b/>
                <w:sz w:val="20"/>
                <w:szCs w:val="20"/>
              </w:rPr>
            </w:pPr>
            <w:r w:rsidRPr="0081189A">
              <w:rPr>
                <w:b/>
                <w:color w:val="FFFFFF" w:themeColor="background1"/>
                <w:sz w:val="20"/>
                <w:szCs w:val="20"/>
              </w:rPr>
              <w:t>Crash Location</w:t>
            </w:r>
          </w:p>
        </w:tc>
      </w:tr>
      <w:tr w:rsidR="005228BA" w:rsidRPr="0081189A" w14:paraId="6BF6A8B3" w14:textId="77777777" w:rsidTr="009C43B5">
        <w:tc>
          <w:tcPr>
            <w:tcW w:w="4902" w:type="dxa"/>
            <w:gridSpan w:val="3"/>
          </w:tcPr>
          <w:p w14:paraId="31030208" w14:textId="77777777" w:rsidR="005228BA" w:rsidRPr="0081189A" w:rsidRDefault="005228BA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City:_________________</w:t>
            </w:r>
          </w:p>
          <w:p w14:paraId="5B71B057" w14:textId="77777777" w:rsidR="005228BA" w:rsidRPr="0081189A" w:rsidRDefault="005228BA" w:rsidP="00F5736B">
            <w:pPr>
              <w:pStyle w:val="BodyText"/>
              <w:spacing w:before="200" w:after="200" w:line="240" w:lineRule="auto"/>
              <w:rPr>
                <w:b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County:_________________</w:t>
            </w:r>
          </w:p>
        </w:tc>
        <w:tc>
          <w:tcPr>
            <w:tcW w:w="4903" w:type="dxa"/>
            <w:gridSpan w:val="3"/>
          </w:tcPr>
          <w:p w14:paraId="3386E5BA" w14:textId="77777777" w:rsidR="005228BA" w:rsidRPr="0081189A" w:rsidRDefault="005228BA" w:rsidP="00F5736B">
            <w:pPr>
              <w:pStyle w:val="BodyText"/>
              <w:spacing w:before="200" w:after="200" w:line="240" w:lineRule="auto"/>
              <w:rPr>
                <w:sz w:val="20"/>
                <w:szCs w:val="20"/>
              </w:rPr>
            </w:pPr>
            <w:r w:rsidRPr="0081189A">
              <w:rPr>
                <w:sz w:val="20"/>
                <w:szCs w:val="20"/>
              </w:rPr>
              <w:t>State:__________________</w:t>
            </w:r>
          </w:p>
          <w:p w14:paraId="5927EE87" w14:textId="77777777" w:rsidR="005228BA" w:rsidRPr="0081189A" w:rsidRDefault="005228BA" w:rsidP="00F5736B">
            <w:pPr>
              <w:pStyle w:val="BodyText"/>
              <w:spacing w:before="200" w:after="200" w:line="240" w:lineRule="auto"/>
              <w:rPr>
                <w:sz w:val="20"/>
                <w:szCs w:val="20"/>
              </w:rPr>
            </w:pPr>
            <w:r w:rsidRPr="0081189A">
              <w:rPr>
                <w:sz w:val="20"/>
                <w:szCs w:val="20"/>
              </w:rPr>
              <w:t>Street or Highway Name:_________________</w:t>
            </w:r>
          </w:p>
        </w:tc>
      </w:tr>
      <w:tr w:rsidR="005228BA" w:rsidRPr="0081189A" w14:paraId="190712CE" w14:textId="77777777" w:rsidTr="00F4358C">
        <w:trPr>
          <w:trHeight w:val="432"/>
        </w:trPr>
        <w:tc>
          <w:tcPr>
            <w:tcW w:w="9805" w:type="dxa"/>
            <w:gridSpan w:val="6"/>
            <w:shd w:val="clear" w:color="auto" w:fill="001646" w:themeFill="accent1"/>
          </w:tcPr>
          <w:p w14:paraId="70B2DE4D" w14:textId="77777777" w:rsidR="005228BA" w:rsidRPr="0081189A" w:rsidRDefault="005228BA" w:rsidP="00F5736B">
            <w:pPr>
              <w:pStyle w:val="BodyText"/>
              <w:spacing w:before="200" w:after="200" w:line="240" w:lineRule="auto"/>
              <w:rPr>
                <w:b/>
                <w:sz w:val="20"/>
                <w:szCs w:val="20"/>
              </w:rPr>
            </w:pPr>
            <w:r w:rsidRPr="0081189A">
              <w:rPr>
                <w:b/>
                <w:color w:val="FFFFFF" w:themeColor="background1"/>
                <w:sz w:val="20"/>
                <w:szCs w:val="20"/>
              </w:rPr>
              <w:t xml:space="preserve">Vehicles Involved in Crash </w:t>
            </w:r>
            <w:r w:rsidRPr="0081189A">
              <w:rPr>
                <w:b/>
                <w:i/>
                <w:iCs/>
                <w:color w:val="FFFFFF" w:themeColor="background1"/>
                <w:sz w:val="20"/>
                <w:szCs w:val="20"/>
              </w:rPr>
              <w:t>(List for Each Vehicle)</w:t>
            </w:r>
          </w:p>
        </w:tc>
      </w:tr>
      <w:tr w:rsidR="00B973A2" w:rsidRPr="0081189A" w14:paraId="2FF6E3C1" w14:textId="77777777" w:rsidTr="00F4358C">
        <w:trPr>
          <w:trHeight w:val="432"/>
        </w:trPr>
        <w:tc>
          <w:tcPr>
            <w:tcW w:w="3268" w:type="dxa"/>
            <w:gridSpan w:val="2"/>
            <w:shd w:val="clear" w:color="auto" w:fill="EBF3FA"/>
          </w:tcPr>
          <w:p w14:paraId="7E04A091" w14:textId="3A402E35" w:rsidR="00B973A2" w:rsidRPr="0081189A" w:rsidRDefault="00B973A2" w:rsidP="00F5736B">
            <w:pPr>
              <w:pStyle w:val="BodyText"/>
              <w:spacing w:before="200" w:after="200"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0081189A">
              <w:rPr>
                <w:b/>
                <w:color w:val="000000" w:themeColor="text1"/>
                <w:sz w:val="20"/>
                <w:szCs w:val="20"/>
              </w:rPr>
              <w:t>VEHICLE 1</w:t>
            </w:r>
          </w:p>
        </w:tc>
        <w:tc>
          <w:tcPr>
            <w:tcW w:w="3268" w:type="dxa"/>
            <w:gridSpan w:val="3"/>
            <w:shd w:val="clear" w:color="auto" w:fill="EBF3FA"/>
          </w:tcPr>
          <w:p w14:paraId="1290C96C" w14:textId="5B954A4D" w:rsidR="00B973A2" w:rsidRPr="0081189A" w:rsidRDefault="00B973A2" w:rsidP="00F5736B">
            <w:pPr>
              <w:pStyle w:val="BodyText"/>
              <w:spacing w:before="200" w:after="200"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578BF9B1" w14:textId="77777777" w:rsidR="00B973A2" w:rsidRPr="0081189A" w:rsidRDefault="00B973A2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</w:p>
        </w:tc>
      </w:tr>
      <w:tr w:rsidR="005228BA" w:rsidRPr="0081189A" w14:paraId="2549C402" w14:textId="77777777" w:rsidTr="009C43B5">
        <w:tc>
          <w:tcPr>
            <w:tcW w:w="3268" w:type="dxa"/>
            <w:gridSpan w:val="2"/>
          </w:tcPr>
          <w:p w14:paraId="36CB3E9A" w14:textId="19524FCE" w:rsidR="005228BA" w:rsidRPr="0081189A" w:rsidRDefault="000635CF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CMV </w:t>
            </w:r>
            <w:sdt>
              <w:sdtPr>
                <w:rPr>
                  <w:bCs/>
                  <w:sz w:val="20"/>
                  <w:szCs w:val="20"/>
                </w:rPr>
                <w:id w:val="-706418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81189A">
              <w:rPr>
                <w:bCs/>
                <w:sz w:val="20"/>
                <w:szCs w:val="20"/>
              </w:rPr>
              <w:t xml:space="preserve"> or Non CMV</w:t>
            </w:r>
            <w:r w:rsidR="009C43B5" w:rsidRPr="0081189A">
              <w:rPr>
                <w:bCs/>
                <w:sz w:val="20"/>
                <w:szCs w:val="20"/>
              </w:rPr>
              <w:t xml:space="preserve"> </w:t>
            </w:r>
            <w:sdt>
              <w:sdtPr>
                <w:rPr>
                  <w:bCs/>
                  <w:sz w:val="20"/>
                  <w:szCs w:val="20"/>
                </w:rPr>
                <w:id w:val="597691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  <w:p w14:paraId="5446972D" w14:textId="77777777" w:rsidR="000635CF" w:rsidRPr="0081189A" w:rsidRDefault="000635CF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DOT # If CMV:________</w:t>
            </w:r>
          </w:p>
          <w:p w14:paraId="13B65E17" w14:textId="40C0DF85" w:rsidR="000635CF" w:rsidRPr="0081189A" w:rsidRDefault="000635CF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Make of Vehicle:________</w:t>
            </w:r>
          </w:p>
        </w:tc>
        <w:tc>
          <w:tcPr>
            <w:tcW w:w="3268" w:type="dxa"/>
            <w:gridSpan w:val="3"/>
          </w:tcPr>
          <w:p w14:paraId="2E6EC4F9" w14:textId="77777777" w:rsidR="005228BA" w:rsidRPr="0081189A" w:rsidRDefault="000635CF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Number of Occupants in Vehicle:________</w:t>
            </w:r>
          </w:p>
          <w:p w14:paraId="144F055D" w14:textId="77777777" w:rsidR="000C2EB2" w:rsidRPr="0081189A" w:rsidRDefault="000C2EB2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Number of Injured Occupants</w:t>
            </w:r>
            <w:r w:rsidR="00C22FA7">
              <w:rPr>
                <w:bCs/>
                <w:sz w:val="20"/>
                <w:szCs w:val="20"/>
              </w:rPr>
              <w:t>:</w:t>
            </w:r>
            <w:r w:rsidRPr="0081189A">
              <w:rPr>
                <w:bCs/>
                <w:sz w:val="20"/>
                <w:szCs w:val="20"/>
              </w:rPr>
              <w:t>________</w:t>
            </w:r>
          </w:p>
        </w:tc>
        <w:tc>
          <w:tcPr>
            <w:tcW w:w="3269" w:type="dxa"/>
          </w:tcPr>
          <w:p w14:paraId="7926A84D" w14:textId="77777777" w:rsidR="005228BA" w:rsidRPr="0081189A" w:rsidRDefault="000C2EB2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Carrier Phone Number: </w:t>
            </w:r>
          </w:p>
          <w:p w14:paraId="087C5807" w14:textId="5B138A88" w:rsidR="000C2EB2" w:rsidRPr="0081189A" w:rsidRDefault="000C2EB2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</w:tc>
      </w:tr>
      <w:tr w:rsidR="00714311" w:rsidRPr="0081189A" w14:paraId="2B072855" w14:textId="77777777" w:rsidTr="00714311">
        <w:tc>
          <w:tcPr>
            <w:tcW w:w="9805" w:type="dxa"/>
            <w:gridSpan w:val="6"/>
            <w:shd w:val="clear" w:color="auto" w:fill="001646" w:themeFill="accent1"/>
          </w:tcPr>
          <w:p w14:paraId="5D4B40F0" w14:textId="46E2A97B" w:rsidR="00714311" w:rsidRPr="0081189A" w:rsidRDefault="00714311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714311">
              <w:rPr>
                <w:b/>
                <w:color w:val="FFFFFF" w:themeColor="background1"/>
                <w:sz w:val="20"/>
                <w:szCs w:val="20"/>
              </w:rPr>
              <w:t>Vehicles Involved in</w:t>
            </w:r>
            <w:r w:rsidRPr="00FE5A30">
              <w:rPr>
                <w:b/>
                <w:color w:val="FFFFFF" w:themeColor="background1"/>
                <w:sz w:val="20"/>
                <w:szCs w:val="20"/>
              </w:rPr>
              <w:t xml:space="preserve"> Crash</w:t>
            </w:r>
            <w:r w:rsidRPr="00FE5A30">
              <w:rPr>
                <w:b/>
                <w:i/>
                <w:iCs/>
                <w:color w:val="FFFFFF" w:themeColor="background1"/>
                <w:sz w:val="20"/>
                <w:szCs w:val="20"/>
              </w:rPr>
              <w:t xml:space="preserve"> (List for Each Vehicle)</w:t>
            </w:r>
            <w:r>
              <w:rPr>
                <w:b/>
                <w:color w:val="FFFFFF" w:themeColor="background1"/>
                <w:sz w:val="20"/>
                <w:szCs w:val="20"/>
              </w:rPr>
              <w:t xml:space="preserve"> Cont.</w:t>
            </w:r>
          </w:p>
        </w:tc>
      </w:tr>
      <w:tr w:rsidR="00DC0EA4" w:rsidRPr="0081189A" w14:paraId="199E1E17" w14:textId="77777777" w:rsidTr="00C22FA7">
        <w:tc>
          <w:tcPr>
            <w:tcW w:w="3268" w:type="dxa"/>
            <w:gridSpan w:val="2"/>
            <w:shd w:val="clear" w:color="auto" w:fill="EBF3FA"/>
          </w:tcPr>
          <w:p w14:paraId="67DF892E" w14:textId="54EF564E" w:rsidR="00DC0EA4" w:rsidRPr="0081189A" w:rsidRDefault="00DC0EA4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/>
                <w:color w:val="000000" w:themeColor="text1"/>
                <w:sz w:val="20"/>
                <w:szCs w:val="20"/>
              </w:rPr>
              <w:t>VEHICLE 1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 CONT.</w:t>
            </w:r>
          </w:p>
        </w:tc>
        <w:tc>
          <w:tcPr>
            <w:tcW w:w="3268" w:type="dxa"/>
            <w:gridSpan w:val="3"/>
            <w:shd w:val="clear" w:color="auto" w:fill="EBF3FA"/>
          </w:tcPr>
          <w:p w14:paraId="059E8F8B" w14:textId="77777777" w:rsidR="00DC0EA4" w:rsidRDefault="00DC0EA4" w:rsidP="00F5736B">
            <w:pPr>
              <w:pStyle w:val="BodyText"/>
              <w:keepNext/>
              <w:spacing w:before="200" w:after="200" w:line="240" w:lineRule="auto"/>
              <w:rPr>
                <w:rStyle w:val="CommentReference"/>
              </w:rPr>
            </w:pPr>
          </w:p>
        </w:tc>
        <w:tc>
          <w:tcPr>
            <w:tcW w:w="3269" w:type="dxa"/>
            <w:shd w:val="clear" w:color="auto" w:fill="EBF3FA"/>
          </w:tcPr>
          <w:p w14:paraId="2EF57534" w14:textId="77777777" w:rsidR="00DC0EA4" w:rsidRPr="0081189A" w:rsidRDefault="00DC0EA4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</w:p>
        </w:tc>
      </w:tr>
      <w:tr w:rsidR="00DC0EA4" w:rsidRPr="0081189A" w14:paraId="04E56E82" w14:textId="77777777" w:rsidTr="009C43B5">
        <w:tc>
          <w:tcPr>
            <w:tcW w:w="3268" w:type="dxa"/>
            <w:gridSpan w:val="2"/>
          </w:tcPr>
          <w:p w14:paraId="672C4790" w14:textId="77777777" w:rsidR="00C92021" w:rsidRPr="0081189A" w:rsidRDefault="00C92021" w:rsidP="00C9202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Name of Driver (Last, First, Middle):</w:t>
            </w:r>
          </w:p>
          <w:p w14:paraId="28C25E78" w14:textId="77777777" w:rsidR="00C92021" w:rsidRDefault="00C92021" w:rsidP="00C9202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  <w:p w14:paraId="43AEDE70" w14:textId="77777777" w:rsidR="00C92021" w:rsidRDefault="00C92021" w:rsidP="00C9202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Minor </w:t>
            </w:r>
            <w:sdt>
              <w:sdtPr>
                <w:rPr>
                  <w:bCs/>
                  <w:sz w:val="20"/>
                  <w:szCs w:val="20"/>
                </w:rPr>
                <w:id w:val="1326091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Pr="009D73E5">
              <w:rPr>
                <w:rStyle w:val="CommentReference"/>
                <w:sz w:val="20"/>
                <w:szCs w:val="20"/>
              </w:rPr>
              <w:t xml:space="preserve"> </w:t>
            </w:r>
            <w:r>
              <w:rPr>
                <w:rStyle w:val="CommentReference"/>
                <w:sz w:val="20"/>
                <w:szCs w:val="20"/>
              </w:rPr>
              <w:t>Yes</w:t>
            </w:r>
            <w:r w:rsidRPr="009D73E5">
              <w:rPr>
                <w:rStyle w:val="CommentReference"/>
                <w:sz w:val="20"/>
                <w:szCs w:val="20"/>
              </w:rPr>
              <w:t xml:space="preserve"> </w:t>
            </w:r>
            <w:sdt>
              <w:sdtPr>
                <w:rPr>
                  <w:bCs/>
                  <w:sz w:val="20"/>
                  <w:szCs w:val="20"/>
                </w:rPr>
                <w:id w:val="482512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Pr="009D73E5">
              <w:rPr>
                <w:rStyle w:val="CommentReference"/>
                <w:sz w:val="20"/>
                <w:szCs w:val="20"/>
              </w:rPr>
              <w:t xml:space="preserve"> </w:t>
            </w:r>
            <w:r>
              <w:rPr>
                <w:rStyle w:val="CommentReference"/>
                <w:sz w:val="20"/>
                <w:szCs w:val="20"/>
              </w:rPr>
              <w:t>No</w:t>
            </w:r>
          </w:p>
          <w:p w14:paraId="2698350C" w14:textId="77777777" w:rsidR="00C92021" w:rsidRDefault="00C92021" w:rsidP="00C9202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Primary Language:</w:t>
            </w:r>
          </w:p>
          <w:p w14:paraId="33B11A8A" w14:textId="0B0A53AD" w:rsidR="00FE6E7B" w:rsidRPr="00C92021" w:rsidRDefault="00C92021" w:rsidP="00C9202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8" w:type="dxa"/>
            <w:gridSpan w:val="3"/>
          </w:tcPr>
          <w:p w14:paraId="75F1A28A" w14:textId="77777777" w:rsidR="00C92021" w:rsidRPr="00F4358C" w:rsidRDefault="00C92021" w:rsidP="00C92021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>
              <w:rPr>
                <w:rFonts w:eastAsia="Arial" w:cs="Arial"/>
                <w:bCs/>
                <w:sz w:val="20"/>
                <w:szCs w:val="20"/>
              </w:rPr>
              <w:t>Address</w:t>
            </w:r>
            <w:r w:rsidRPr="00F4358C">
              <w:rPr>
                <w:rFonts w:eastAsia="Arial" w:cs="Arial"/>
                <w:bCs/>
                <w:sz w:val="20"/>
                <w:szCs w:val="20"/>
              </w:rPr>
              <w:t>:</w:t>
            </w:r>
          </w:p>
          <w:p w14:paraId="01B64573" w14:textId="77777777" w:rsidR="002674B1" w:rsidRPr="00E546CF" w:rsidRDefault="002674B1" w:rsidP="002674B1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536DBDB6" w14:textId="77777777" w:rsidR="00C92021" w:rsidRPr="0081189A" w:rsidRDefault="00C92021" w:rsidP="00C92021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1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3413C4B0" w14:textId="77777777" w:rsidR="00C92021" w:rsidRDefault="00C92021" w:rsidP="00C92021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756D580B" w14:textId="77777777" w:rsidR="00C92021" w:rsidRPr="009D73E5" w:rsidRDefault="00281601" w:rsidP="00C92021">
            <w:pPr>
              <w:pStyle w:val="BodyText"/>
              <w:keepNext/>
              <w:spacing w:before="200" w:after="200" w:line="240" w:lineRule="auto"/>
              <w:rPr>
                <w:rStyle w:val="CommentReference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737479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2021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C92021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-619611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2021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C92021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-272716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2021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C92021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  <w:p w14:paraId="7ED7A277" w14:textId="77777777" w:rsidR="00C92021" w:rsidRPr="0081189A" w:rsidRDefault="00C92021" w:rsidP="00C92021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2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3180B4D4" w14:textId="77777777" w:rsidR="00C92021" w:rsidRDefault="00C92021" w:rsidP="00C92021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2C53FF5E" w14:textId="31A5FDC3" w:rsidR="00FE6E7B" w:rsidRPr="009D73E5" w:rsidRDefault="00281601" w:rsidP="00C92021">
            <w:pPr>
              <w:pStyle w:val="BodyText"/>
              <w:keepNext/>
              <w:spacing w:before="200" w:after="200" w:line="240" w:lineRule="auto"/>
              <w:rPr>
                <w:rStyle w:val="CommentReference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589312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2021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C92021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-1861343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2021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C92021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-791276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2021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C92021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</w:tc>
        <w:tc>
          <w:tcPr>
            <w:tcW w:w="3269" w:type="dxa"/>
          </w:tcPr>
          <w:p w14:paraId="186E1A97" w14:textId="77777777" w:rsidR="007340D5" w:rsidRPr="0081189A" w:rsidRDefault="007340D5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Injury Status: </w:t>
            </w:r>
          </w:p>
          <w:p w14:paraId="52FEBF70" w14:textId="77777777" w:rsidR="007340D5" w:rsidRPr="0081189A" w:rsidRDefault="00281601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2124527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40D5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7340D5" w:rsidRPr="0081189A">
              <w:rPr>
                <w:bCs/>
                <w:sz w:val="20"/>
                <w:szCs w:val="20"/>
              </w:rPr>
              <w:t xml:space="preserve"> Fatality</w:t>
            </w:r>
          </w:p>
          <w:p w14:paraId="12030874" w14:textId="77777777" w:rsidR="007340D5" w:rsidRPr="0081189A" w:rsidRDefault="00281601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212749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40D5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7340D5" w:rsidRPr="0081189A">
              <w:rPr>
                <w:bCs/>
                <w:sz w:val="20"/>
                <w:szCs w:val="20"/>
              </w:rPr>
              <w:t xml:space="preserve"> Injury</w:t>
            </w:r>
          </w:p>
          <w:p w14:paraId="2D788DD2" w14:textId="27671FAD" w:rsidR="00DC0EA4" w:rsidRPr="0081189A" w:rsidRDefault="00281601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7986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5907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7340D5" w:rsidRPr="0081189A">
              <w:rPr>
                <w:bCs/>
                <w:sz w:val="20"/>
                <w:szCs w:val="20"/>
              </w:rPr>
              <w:t xml:space="preserve"> No Injury</w:t>
            </w:r>
          </w:p>
        </w:tc>
      </w:tr>
      <w:tr w:rsidR="00DC0EA4" w:rsidRPr="0081189A" w14:paraId="541C7A32" w14:textId="77777777" w:rsidTr="00F4358C">
        <w:trPr>
          <w:trHeight w:val="432"/>
        </w:trPr>
        <w:tc>
          <w:tcPr>
            <w:tcW w:w="3268" w:type="dxa"/>
            <w:gridSpan w:val="2"/>
            <w:shd w:val="clear" w:color="auto" w:fill="EBF3FA"/>
          </w:tcPr>
          <w:p w14:paraId="23ADCB0E" w14:textId="3760D82F" w:rsidR="00DC0EA4" w:rsidRPr="0081189A" w:rsidRDefault="00DC0EA4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/>
                <w:color w:val="000000" w:themeColor="text1"/>
                <w:sz w:val="20"/>
                <w:szCs w:val="20"/>
              </w:rPr>
              <w:t>VEHICLE 2</w:t>
            </w:r>
          </w:p>
        </w:tc>
        <w:tc>
          <w:tcPr>
            <w:tcW w:w="3268" w:type="dxa"/>
            <w:gridSpan w:val="3"/>
            <w:shd w:val="clear" w:color="auto" w:fill="EBF3FA"/>
          </w:tcPr>
          <w:p w14:paraId="5D539B25" w14:textId="77777777" w:rsidR="00DC0EA4" w:rsidRPr="0081189A" w:rsidRDefault="00DC0EA4" w:rsidP="00F5736B">
            <w:pPr>
              <w:pStyle w:val="BodyText"/>
              <w:keepNext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6B73CA15" w14:textId="77777777" w:rsidR="00DC0EA4" w:rsidRPr="0081189A" w:rsidRDefault="00DC0EA4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</w:p>
        </w:tc>
      </w:tr>
      <w:tr w:rsidR="00DC0EA4" w:rsidRPr="0081189A" w14:paraId="17FB5F1B" w14:textId="77777777" w:rsidTr="00F4358C">
        <w:trPr>
          <w:trHeight w:val="1728"/>
        </w:trPr>
        <w:tc>
          <w:tcPr>
            <w:tcW w:w="3268" w:type="dxa"/>
            <w:gridSpan w:val="2"/>
          </w:tcPr>
          <w:p w14:paraId="4CC50F96" w14:textId="77777777" w:rsidR="00DC0EA4" w:rsidRPr="0081189A" w:rsidRDefault="00DC0EA4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CMV </w:t>
            </w:r>
            <w:sdt>
              <w:sdtPr>
                <w:rPr>
                  <w:bCs/>
                  <w:sz w:val="20"/>
                  <w:szCs w:val="20"/>
                </w:rPr>
                <w:id w:val="-2102554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81189A">
              <w:rPr>
                <w:bCs/>
                <w:sz w:val="20"/>
                <w:szCs w:val="20"/>
              </w:rPr>
              <w:t xml:space="preserve"> or Non CMV </w:t>
            </w:r>
            <w:sdt>
              <w:sdtPr>
                <w:rPr>
                  <w:bCs/>
                  <w:sz w:val="20"/>
                  <w:szCs w:val="20"/>
                </w:rPr>
                <w:id w:val="2009175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  <w:p w14:paraId="4A67DFCF" w14:textId="75D93DD5" w:rsidR="00254B94" w:rsidRPr="0081189A" w:rsidRDefault="00DC0EA4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If CMV, DOT #:________</w:t>
            </w:r>
          </w:p>
          <w:p w14:paraId="43768F2E" w14:textId="2A2CEE4D" w:rsidR="00DC0EA4" w:rsidRPr="0081189A" w:rsidRDefault="00DC0EA4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Make of Vehicle:________</w:t>
            </w:r>
          </w:p>
        </w:tc>
        <w:tc>
          <w:tcPr>
            <w:tcW w:w="3268" w:type="dxa"/>
            <w:gridSpan w:val="3"/>
          </w:tcPr>
          <w:p w14:paraId="79BF4600" w14:textId="0A595C94" w:rsidR="00254B94" w:rsidRPr="0081189A" w:rsidRDefault="00DC0EA4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Number of Occupants in Vehicle:________</w:t>
            </w:r>
          </w:p>
          <w:p w14:paraId="365F9D52" w14:textId="6AA8C9E6" w:rsidR="00DC0EA4" w:rsidRPr="0081189A" w:rsidRDefault="00DC0EA4" w:rsidP="00F5736B">
            <w:pPr>
              <w:pStyle w:val="BodyText"/>
              <w:keepNext/>
              <w:spacing w:before="200" w:after="200" w:line="240" w:lineRule="auto"/>
              <w:rPr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Number of Injured Occupants________</w:t>
            </w:r>
          </w:p>
        </w:tc>
        <w:tc>
          <w:tcPr>
            <w:tcW w:w="3269" w:type="dxa"/>
          </w:tcPr>
          <w:p w14:paraId="68566F31" w14:textId="3E579401" w:rsidR="00DC0EA4" w:rsidRPr="0081189A" w:rsidRDefault="00DC0EA4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Carrier Phone Number: </w:t>
            </w:r>
          </w:p>
          <w:p w14:paraId="0D2322D1" w14:textId="56F4A78E" w:rsidR="00DC0EA4" w:rsidRPr="0081189A" w:rsidRDefault="00DC0EA4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</w:tc>
      </w:tr>
      <w:tr w:rsidR="00DC0EA4" w:rsidRPr="0081189A" w14:paraId="01D13EEE" w14:textId="77777777" w:rsidTr="009C43B5">
        <w:tc>
          <w:tcPr>
            <w:tcW w:w="3268" w:type="dxa"/>
            <w:gridSpan w:val="2"/>
          </w:tcPr>
          <w:p w14:paraId="02CCDCFD" w14:textId="4DB90A2C" w:rsidR="00DC0EA4" w:rsidRPr="0081189A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Name of Driver (Last, First, Middle):</w:t>
            </w:r>
          </w:p>
          <w:p w14:paraId="64713326" w14:textId="77777777" w:rsidR="00DC0EA4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  <w:p w14:paraId="38100699" w14:textId="77777777" w:rsidR="00C92021" w:rsidRDefault="00C92021" w:rsidP="00C9202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Minor </w:t>
            </w:r>
            <w:sdt>
              <w:sdtPr>
                <w:rPr>
                  <w:bCs/>
                  <w:sz w:val="20"/>
                  <w:szCs w:val="20"/>
                </w:rPr>
                <w:id w:val="8186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Pr="009D73E5">
              <w:rPr>
                <w:rStyle w:val="CommentReference"/>
                <w:sz w:val="20"/>
                <w:szCs w:val="20"/>
              </w:rPr>
              <w:t xml:space="preserve"> </w:t>
            </w:r>
            <w:r>
              <w:rPr>
                <w:rStyle w:val="CommentReference"/>
                <w:sz w:val="20"/>
                <w:szCs w:val="20"/>
              </w:rPr>
              <w:t>Yes</w:t>
            </w:r>
            <w:r w:rsidRPr="009D73E5">
              <w:rPr>
                <w:rStyle w:val="CommentReference"/>
                <w:sz w:val="20"/>
                <w:szCs w:val="20"/>
              </w:rPr>
              <w:t xml:space="preserve"> </w:t>
            </w:r>
            <w:sdt>
              <w:sdtPr>
                <w:rPr>
                  <w:bCs/>
                  <w:sz w:val="20"/>
                  <w:szCs w:val="20"/>
                </w:rPr>
                <w:id w:val="-561024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Pr="009D73E5">
              <w:rPr>
                <w:rStyle w:val="CommentReference"/>
                <w:sz w:val="20"/>
                <w:szCs w:val="20"/>
              </w:rPr>
              <w:t xml:space="preserve"> </w:t>
            </w:r>
            <w:r>
              <w:rPr>
                <w:rStyle w:val="CommentReference"/>
                <w:sz w:val="20"/>
                <w:szCs w:val="20"/>
              </w:rPr>
              <w:t>No</w:t>
            </w:r>
          </w:p>
          <w:p w14:paraId="59D9DB0C" w14:textId="77777777" w:rsidR="00C92021" w:rsidRDefault="00C92021" w:rsidP="00C9202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Primary Language:</w:t>
            </w:r>
          </w:p>
          <w:p w14:paraId="24F3AB74" w14:textId="63757677" w:rsidR="00C92021" w:rsidRDefault="00C92021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  <w:p w14:paraId="7C943944" w14:textId="162BFA89" w:rsidR="009D73E5" w:rsidRPr="0081189A" w:rsidRDefault="009D73E5" w:rsidP="00014527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</w:p>
        </w:tc>
        <w:tc>
          <w:tcPr>
            <w:tcW w:w="3268" w:type="dxa"/>
            <w:gridSpan w:val="3"/>
          </w:tcPr>
          <w:p w14:paraId="23461236" w14:textId="77777777" w:rsidR="00F65CDC" w:rsidRPr="00F4358C" w:rsidRDefault="00F65CDC" w:rsidP="00F65CDC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>
              <w:rPr>
                <w:rFonts w:eastAsia="Arial" w:cs="Arial"/>
                <w:bCs/>
                <w:sz w:val="20"/>
                <w:szCs w:val="20"/>
              </w:rPr>
              <w:t>Address</w:t>
            </w:r>
            <w:r w:rsidRPr="00F4358C">
              <w:rPr>
                <w:rFonts w:eastAsia="Arial" w:cs="Arial"/>
                <w:bCs/>
                <w:sz w:val="20"/>
                <w:szCs w:val="20"/>
              </w:rPr>
              <w:t>:</w:t>
            </w:r>
          </w:p>
          <w:p w14:paraId="52356653" w14:textId="77777777" w:rsidR="00F65CDC" w:rsidRPr="00E546CF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65A36DA5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1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49B23792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550AB3B4" w14:textId="77777777" w:rsidR="00F65CDC" w:rsidRPr="009D73E5" w:rsidRDefault="00281601" w:rsidP="00F65CDC">
            <w:pPr>
              <w:pStyle w:val="BodyText"/>
              <w:keepNext/>
              <w:spacing w:before="200" w:after="200" w:line="240" w:lineRule="auto"/>
              <w:rPr>
                <w:rStyle w:val="CommentReference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1445346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-641355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1763096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  <w:p w14:paraId="169CEE2A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2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1D6978B5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5D65D8DE" w14:textId="72487B1D" w:rsidR="00DC0EA4" w:rsidRPr="009D73E5" w:rsidRDefault="00281601" w:rsidP="00F65CDC">
            <w:pPr>
              <w:pStyle w:val="BodyText"/>
              <w:spacing w:before="200" w:after="200" w:line="240" w:lineRule="auto"/>
              <w:rPr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963268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1328471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433632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</w:tc>
        <w:tc>
          <w:tcPr>
            <w:tcW w:w="3269" w:type="dxa"/>
          </w:tcPr>
          <w:p w14:paraId="5B58728C" w14:textId="77777777" w:rsidR="00DC0EA4" w:rsidRPr="0081189A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Injury Status: </w:t>
            </w:r>
          </w:p>
          <w:p w14:paraId="6B2F5DCB" w14:textId="52874262" w:rsidR="00DC0EA4" w:rsidRPr="0081189A" w:rsidRDefault="00281601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1760644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DC0EA4" w:rsidRPr="0081189A">
              <w:rPr>
                <w:bCs/>
                <w:sz w:val="20"/>
                <w:szCs w:val="20"/>
              </w:rPr>
              <w:t xml:space="preserve"> Fatality</w:t>
            </w:r>
          </w:p>
          <w:p w14:paraId="132E1508" w14:textId="77777777" w:rsidR="00DC0EA4" w:rsidRPr="0081189A" w:rsidRDefault="00281601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561446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0EA4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DC0EA4" w:rsidRPr="0081189A">
              <w:rPr>
                <w:bCs/>
                <w:sz w:val="20"/>
                <w:szCs w:val="20"/>
              </w:rPr>
              <w:t xml:space="preserve"> Injury</w:t>
            </w:r>
          </w:p>
          <w:p w14:paraId="273D9D88" w14:textId="69E9971D" w:rsidR="00DC0EA4" w:rsidRPr="0081189A" w:rsidRDefault="00281601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1226187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0EA4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DC0EA4" w:rsidRPr="0081189A">
              <w:rPr>
                <w:bCs/>
                <w:sz w:val="20"/>
                <w:szCs w:val="20"/>
              </w:rPr>
              <w:t xml:space="preserve"> No Injury</w:t>
            </w:r>
          </w:p>
        </w:tc>
      </w:tr>
      <w:tr w:rsidR="00DC0EA4" w:rsidRPr="0081189A" w14:paraId="391B2973" w14:textId="77777777" w:rsidTr="00A80E5C">
        <w:trPr>
          <w:trHeight w:val="576"/>
        </w:trPr>
        <w:tc>
          <w:tcPr>
            <w:tcW w:w="9805" w:type="dxa"/>
            <w:gridSpan w:val="6"/>
            <w:shd w:val="clear" w:color="auto" w:fill="001646" w:themeFill="accent1"/>
          </w:tcPr>
          <w:p w14:paraId="1E0ECEAB" w14:textId="5CE88B01" w:rsidR="00DC0EA4" w:rsidRPr="0081189A" w:rsidRDefault="00DC0EA4" w:rsidP="00BF6D89">
            <w:pPr>
              <w:pStyle w:val="BodyText"/>
              <w:keepNext/>
              <w:spacing w:before="200" w:after="200" w:line="240" w:lineRule="auto"/>
              <w:rPr>
                <w:b/>
                <w:color w:val="FFFFFF" w:themeColor="background1"/>
                <w:sz w:val="20"/>
                <w:szCs w:val="20"/>
                <w:shd w:val="clear" w:color="auto" w:fill="15386B" w:themeFill="accent6"/>
              </w:rPr>
            </w:pPr>
            <w:r w:rsidRPr="0081189A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Non</w:t>
            </w:r>
            <w:r w:rsidRPr="0081189A">
              <w:rPr>
                <w:b/>
                <w:color w:val="FFFFFF" w:themeColor="background1"/>
                <w:sz w:val="20"/>
                <w:szCs w:val="20"/>
                <w:shd w:val="clear" w:color="auto" w:fill="001646" w:themeFill="accent1"/>
              </w:rPr>
              <w:t xml:space="preserve">-Motorists Involved in Crash </w:t>
            </w:r>
            <w:r w:rsidRPr="0081189A">
              <w:rPr>
                <w:b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>(List for Each Non-Motorist)</w:t>
            </w:r>
          </w:p>
        </w:tc>
      </w:tr>
      <w:tr w:rsidR="00DC0EA4" w:rsidRPr="0081189A" w14:paraId="7B3B2C3C" w14:textId="77777777" w:rsidTr="00F4358C">
        <w:trPr>
          <w:trHeight w:val="432"/>
        </w:trPr>
        <w:tc>
          <w:tcPr>
            <w:tcW w:w="3268" w:type="dxa"/>
            <w:gridSpan w:val="2"/>
            <w:shd w:val="clear" w:color="auto" w:fill="EBF3FA"/>
          </w:tcPr>
          <w:p w14:paraId="16046E49" w14:textId="548DBF16" w:rsidR="00DC0EA4" w:rsidRPr="0081189A" w:rsidRDefault="00DC0EA4" w:rsidP="00BF6D89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/>
                <w:color w:val="000000" w:themeColor="text1"/>
                <w:sz w:val="20"/>
                <w:szCs w:val="20"/>
              </w:rPr>
              <w:t>NON-MOTORIST 1</w:t>
            </w:r>
          </w:p>
        </w:tc>
        <w:tc>
          <w:tcPr>
            <w:tcW w:w="3268" w:type="dxa"/>
            <w:gridSpan w:val="3"/>
            <w:shd w:val="clear" w:color="auto" w:fill="EBF3FA"/>
          </w:tcPr>
          <w:p w14:paraId="4307A9A8" w14:textId="77777777" w:rsidR="00DC0EA4" w:rsidRPr="0081189A" w:rsidRDefault="00DC0EA4" w:rsidP="00BF6D89">
            <w:pPr>
              <w:pStyle w:val="BodyText"/>
              <w:keepNext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18046248" w14:textId="77777777" w:rsidR="00DC0EA4" w:rsidRPr="0081189A" w:rsidRDefault="00DC0EA4" w:rsidP="00BF6D89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</w:p>
        </w:tc>
      </w:tr>
      <w:tr w:rsidR="00DC0EA4" w:rsidRPr="0081189A" w14:paraId="2261741D" w14:textId="77777777" w:rsidTr="00F4358C">
        <w:trPr>
          <w:trHeight w:val="1728"/>
        </w:trPr>
        <w:tc>
          <w:tcPr>
            <w:tcW w:w="3268" w:type="dxa"/>
            <w:gridSpan w:val="2"/>
          </w:tcPr>
          <w:p w14:paraId="17DB8285" w14:textId="26034901" w:rsidR="00DC0EA4" w:rsidRPr="0081189A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bookmarkStart w:id="2" w:name="_Hlk184293418"/>
            <w:r w:rsidRPr="0081189A">
              <w:rPr>
                <w:bCs/>
                <w:sz w:val="20"/>
                <w:szCs w:val="20"/>
              </w:rPr>
              <w:t xml:space="preserve">Occupant </w:t>
            </w:r>
            <w:sdt>
              <w:sdtPr>
                <w:rPr>
                  <w:bCs/>
                  <w:sz w:val="20"/>
                  <w:szCs w:val="20"/>
                </w:rPr>
                <w:id w:val="1305581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81189A">
              <w:rPr>
                <w:bCs/>
                <w:sz w:val="20"/>
                <w:szCs w:val="20"/>
              </w:rPr>
              <w:t xml:space="preserve"> or Pedestrian </w:t>
            </w:r>
            <w:sdt>
              <w:sdtPr>
                <w:rPr>
                  <w:bCs/>
                  <w:sz w:val="20"/>
                  <w:szCs w:val="20"/>
                </w:rPr>
                <w:id w:val="-2091461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  <w:p w14:paraId="1922D9A9" w14:textId="5DD124DB" w:rsidR="00DC0EA4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If Occupant, Vehicle</w:t>
            </w:r>
            <w:r w:rsidR="002674B1">
              <w:rPr>
                <w:bCs/>
                <w:sz w:val="20"/>
                <w:szCs w:val="20"/>
              </w:rPr>
              <w:t xml:space="preserve"> </w:t>
            </w:r>
            <w:r w:rsidR="00CA251F">
              <w:rPr>
                <w:bCs/>
                <w:sz w:val="20"/>
                <w:szCs w:val="20"/>
              </w:rPr>
              <w:t>#</w:t>
            </w:r>
            <w:r w:rsidR="002674B1">
              <w:rPr>
                <w:bCs/>
                <w:sz w:val="20"/>
                <w:szCs w:val="20"/>
              </w:rPr>
              <w:t xml:space="preserve"> (from this form)</w:t>
            </w:r>
            <w:r w:rsidRPr="0081189A">
              <w:rPr>
                <w:bCs/>
                <w:sz w:val="20"/>
                <w:szCs w:val="20"/>
              </w:rPr>
              <w:t>:________</w:t>
            </w:r>
          </w:p>
          <w:p w14:paraId="6211E483" w14:textId="641F2031" w:rsidR="00DC0EA4" w:rsidRPr="0081189A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Name (Last, First, Middle):</w:t>
            </w:r>
          </w:p>
          <w:p w14:paraId="61EF285D" w14:textId="77777777" w:rsidR="00DC0EA4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  <w:p w14:paraId="01FAA0E6" w14:textId="77777777" w:rsidR="00C92021" w:rsidRDefault="00C92021" w:rsidP="00C9202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Minor </w:t>
            </w:r>
            <w:sdt>
              <w:sdtPr>
                <w:rPr>
                  <w:bCs/>
                  <w:sz w:val="20"/>
                  <w:szCs w:val="20"/>
                </w:rPr>
                <w:id w:val="749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Pr="009D73E5">
              <w:rPr>
                <w:rStyle w:val="CommentReference"/>
                <w:sz w:val="20"/>
                <w:szCs w:val="20"/>
              </w:rPr>
              <w:t xml:space="preserve"> </w:t>
            </w:r>
            <w:r>
              <w:rPr>
                <w:rStyle w:val="CommentReference"/>
                <w:sz w:val="20"/>
                <w:szCs w:val="20"/>
              </w:rPr>
              <w:t>Yes</w:t>
            </w:r>
            <w:r w:rsidRPr="009D73E5">
              <w:rPr>
                <w:rStyle w:val="CommentReference"/>
                <w:sz w:val="20"/>
                <w:szCs w:val="20"/>
              </w:rPr>
              <w:t xml:space="preserve"> </w:t>
            </w:r>
            <w:sdt>
              <w:sdtPr>
                <w:rPr>
                  <w:bCs/>
                  <w:sz w:val="20"/>
                  <w:szCs w:val="20"/>
                </w:rPr>
                <w:id w:val="-963194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Pr="009D73E5">
              <w:rPr>
                <w:rStyle w:val="CommentReference"/>
                <w:sz w:val="20"/>
                <w:szCs w:val="20"/>
              </w:rPr>
              <w:t xml:space="preserve"> </w:t>
            </w:r>
            <w:r>
              <w:rPr>
                <w:rStyle w:val="CommentReference"/>
                <w:sz w:val="20"/>
                <w:szCs w:val="20"/>
              </w:rPr>
              <w:t>No</w:t>
            </w:r>
          </w:p>
          <w:p w14:paraId="06FB3920" w14:textId="77777777" w:rsidR="00C92021" w:rsidRDefault="00C92021" w:rsidP="00C9202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Primary Language:</w:t>
            </w:r>
          </w:p>
          <w:p w14:paraId="63785738" w14:textId="00F4B1EB" w:rsidR="009D73E5" w:rsidRPr="0081189A" w:rsidRDefault="00C92021" w:rsidP="00014527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8" w:type="dxa"/>
            <w:gridSpan w:val="3"/>
          </w:tcPr>
          <w:p w14:paraId="1B20328F" w14:textId="77777777" w:rsidR="00F65CDC" w:rsidRPr="00F4358C" w:rsidRDefault="00F65CDC" w:rsidP="00F65CDC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>
              <w:rPr>
                <w:rFonts w:eastAsia="Arial" w:cs="Arial"/>
                <w:bCs/>
                <w:sz w:val="20"/>
                <w:szCs w:val="20"/>
              </w:rPr>
              <w:t>Address</w:t>
            </w:r>
            <w:r w:rsidRPr="00F4358C">
              <w:rPr>
                <w:rFonts w:eastAsia="Arial" w:cs="Arial"/>
                <w:bCs/>
                <w:sz w:val="20"/>
                <w:szCs w:val="20"/>
              </w:rPr>
              <w:t>:</w:t>
            </w:r>
          </w:p>
          <w:p w14:paraId="3D405671" w14:textId="77777777" w:rsidR="00F65CDC" w:rsidRPr="00E546CF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6840F342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1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1EC10C63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6F04EA88" w14:textId="77777777" w:rsidR="00F65CDC" w:rsidRPr="009D73E5" w:rsidRDefault="00281601" w:rsidP="00F65CDC">
            <w:pPr>
              <w:pStyle w:val="BodyText"/>
              <w:keepNext/>
              <w:spacing w:before="200" w:after="200" w:line="240" w:lineRule="auto"/>
              <w:rPr>
                <w:rStyle w:val="CommentReference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1781407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395938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1358929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  <w:p w14:paraId="2AA668EE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2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4D144050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779C24DE" w14:textId="1CF40C57" w:rsidR="00DC0EA4" w:rsidRPr="0081189A" w:rsidRDefault="00281601" w:rsidP="00F65CDC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213551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65699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-132196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</w:tc>
        <w:tc>
          <w:tcPr>
            <w:tcW w:w="3269" w:type="dxa"/>
          </w:tcPr>
          <w:p w14:paraId="1E96249C" w14:textId="022D3457" w:rsidR="00DC0EA4" w:rsidRPr="0081189A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Injury Status: </w:t>
            </w:r>
          </w:p>
          <w:p w14:paraId="01072933" w14:textId="77777777" w:rsidR="00DC0EA4" w:rsidRPr="0081189A" w:rsidRDefault="00281601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2104555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0EA4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DC0EA4" w:rsidRPr="0081189A">
              <w:rPr>
                <w:bCs/>
                <w:sz w:val="20"/>
                <w:szCs w:val="20"/>
              </w:rPr>
              <w:t xml:space="preserve"> Fatality</w:t>
            </w:r>
          </w:p>
          <w:p w14:paraId="0AC449AB" w14:textId="77777777" w:rsidR="00DC0EA4" w:rsidRPr="0081189A" w:rsidRDefault="00281601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2117508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0EA4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DC0EA4" w:rsidRPr="0081189A">
              <w:rPr>
                <w:bCs/>
                <w:sz w:val="20"/>
                <w:szCs w:val="20"/>
              </w:rPr>
              <w:t xml:space="preserve"> Injury</w:t>
            </w:r>
          </w:p>
          <w:p w14:paraId="6399E7E0" w14:textId="274AEB2F" w:rsidR="00DC0EA4" w:rsidRPr="0081189A" w:rsidRDefault="00281601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1982734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0EA4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DC0EA4" w:rsidRPr="0081189A">
              <w:rPr>
                <w:bCs/>
                <w:sz w:val="20"/>
                <w:szCs w:val="20"/>
              </w:rPr>
              <w:t xml:space="preserve"> No Injury</w:t>
            </w:r>
          </w:p>
        </w:tc>
      </w:tr>
      <w:tr w:rsidR="00714311" w:rsidRPr="0081189A" w14:paraId="6C761AB5" w14:textId="77777777" w:rsidTr="00714311">
        <w:trPr>
          <w:trHeight w:val="432"/>
        </w:trPr>
        <w:tc>
          <w:tcPr>
            <w:tcW w:w="9805" w:type="dxa"/>
            <w:gridSpan w:val="6"/>
            <w:shd w:val="clear" w:color="auto" w:fill="001646" w:themeFill="accent1"/>
          </w:tcPr>
          <w:p w14:paraId="0A43F762" w14:textId="709A5BEE" w:rsidR="00714311" w:rsidRPr="00714311" w:rsidRDefault="00714311" w:rsidP="00F5736B">
            <w:pPr>
              <w:pStyle w:val="BodyText"/>
              <w:keepNext/>
              <w:spacing w:before="200" w:after="200" w:line="240" w:lineRule="auto"/>
              <w:rPr>
                <w:bCs/>
                <w:color w:val="FFFFFF" w:themeColor="background1"/>
                <w:sz w:val="20"/>
                <w:szCs w:val="20"/>
              </w:rPr>
            </w:pPr>
            <w:r w:rsidRPr="00714311">
              <w:rPr>
                <w:b/>
                <w:color w:val="FFFFFF" w:themeColor="background1"/>
                <w:sz w:val="20"/>
                <w:szCs w:val="20"/>
              </w:rPr>
              <w:t xml:space="preserve">Non-Motorists Involved in Crash </w:t>
            </w:r>
            <w:r w:rsidRPr="00BB05DF">
              <w:rPr>
                <w:b/>
                <w:i/>
                <w:iCs/>
                <w:color w:val="FFFFFF" w:themeColor="background1"/>
                <w:sz w:val="20"/>
                <w:szCs w:val="20"/>
              </w:rPr>
              <w:t>(List for Each Non-Motorist)</w:t>
            </w:r>
            <w:r>
              <w:rPr>
                <w:b/>
                <w:color w:val="FFFFFF" w:themeColor="background1"/>
                <w:sz w:val="20"/>
                <w:szCs w:val="20"/>
              </w:rPr>
              <w:t xml:space="preserve"> Cont.</w:t>
            </w:r>
          </w:p>
        </w:tc>
      </w:tr>
      <w:bookmarkEnd w:id="2"/>
      <w:tr w:rsidR="00DC0EA4" w:rsidRPr="0081189A" w14:paraId="7C1789E3" w14:textId="77777777" w:rsidTr="00F4358C">
        <w:trPr>
          <w:trHeight w:val="432"/>
        </w:trPr>
        <w:tc>
          <w:tcPr>
            <w:tcW w:w="3268" w:type="dxa"/>
            <w:gridSpan w:val="2"/>
            <w:shd w:val="clear" w:color="auto" w:fill="EBF3FA"/>
          </w:tcPr>
          <w:p w14:paraId="1419A92E" w14:textId="0ACE377D" w:rsidR="00DC0EA4" w:rsidRPr="0081189A" w:rsidRDefault="00DC0EA4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/>
                <w:color w:val="000000" w:themeColor="text1"/>
                <w:sz w:val="20"/>
                <w:szCs w:val="20"/>
              </w:rPr>
              <w:t>NON-MOTORIST 2</w:t>
            </w:r>
          </w:p>
        </w:tc>
        <w:tc>
          <w:tcPr>
            <w:tcW w:w="3268" w:type="dxa"/>
            <w:gridSpan w:val="3"/>
            <w:shd w:val="clear" w:color="auto" w:fill="EBF3FA"/>
          </w:tcPr>
          <w:p w14:paraId="377BFCF6" w14:textId="77777777" w:rsidR="00DC0EA4" w:rsidRPr="0081189A" w:rsidRDefault="00DC0EA4" w:rsidP="00F5736B">
            <w:pPr>
              <w:pStyle w:val="BodyText"/>
              <w:keepNext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2AA44C80" w14:textId="77777777" w:rsidR="00DC0EA4" w:rsidRPr="0081189A" w:rsidRDefault="00DC0EA4" w:rsidP="00F5736B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</w:p>
        </w:tc>
      </w:tr>
      <w:tr w:rsidR="00DC0EA4" w:rsidRPr="0081189A" w14:paraId="1B9DEB5D" w14:textId="77777777" w:rsidTr="00F4358C">
        <w:trPr>
          <w:trHeight w:val="1728"/>
        </w:trPr>
        <w:tc>
          <w:tcPr>
            <w:tcW w:w="3268" w:type="dxa"/>
            <w:gridSpan w:val="2"/>
          </w:tcPr>
          <w:p w14:paraId="4DFE8C31" w14:textId="77777777" w:rsidR="00E546CF" w:rsidRPr="0081189A" w:rsidRDefault="00E546CF" w:rsidP="00E546CF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Occupant </w:t>
            </w:r>
            <w:sdt>
              <w:sdtPr>
                <w:rPr>
                  <w:bCs/>
                  <w:sz w:val="20"/>
                  <w:szCs w:val="20"/>
                </w:rPr>
                <w:id w:val="1355845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81189A">
              <w:rPr>
                <w:bCs/>
                <w:sz w:val="20"/>
                <w:szCs w:val="20"/>
              </w:rPr>
              <w:t xml:space="preserve"> or Pedestrian </w:t>
            </w:r>
            <w:sdt>
              <w:sdtPr>
                <w:rPr>
                  <w:bCs/>
                  <w:sz w:val="20"/>
                  <w:szCs w:val="20"/>
                </w:rPr>
                <w:id w:val="-536821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  <w:p w14:paraId="39550A45" w14:textId="2C856249" w:rsidR="00E546CF" w:rsidRDefault="00F65CDC" w:rsidP="00E546CF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E546CF">
              <w:rPr>
                <w:bCs/>
                <w:sz w:val="20"/>
                <w:szCs w:val="20"/>
              </w:rPr>
              <w:t xml:space="preserve">If Occupant, </w:t>
            </w:r>
            <w:r>
              <w:rPr>
                <w:bCs/>
                <w:sz w:val="20"/>
                <w:szCs w:val="20"/>
              </w:rPr>
              <w:t>Vehicle # (from this form)</w:t>
            </w:r>
            <w:r w:rsidR="00E546CF" w:rsidRPr="0081189A">
              <w:rPr>
                <w:bCs/>
                <w:sz w:val="20"/>
                <w:szCs w:val="20"/>
              </w:rPr>
              <w:t>:________</w:t>
            </w:r>
          </w:p>
          <w:p w14:paraId="0E77C413" w14:textId="77777777" w:rsidR="00E546CF" w:rsidRPr="0081189A" w:rsidRDefault="00E546CF" w:rsidP="00E546CF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Name (Last, First, Middle):</w:t>
            </w:r>
          </w:p>
          <w:p w14:paraId="23A9B990" w14:textId="77777777" w:rsidR="00E546CF" w:rsidRDefault="00E546CF" w:rsidP="00E546CF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  <w:p w14:paraId="414086AE" w14:textId="77777777" w:rsidR="00E546CF" w:rsidRDefault="00E546CF" w:rsidP="00E546CF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Minor </w:t>
            </w:r>
            <w:sdt>
              <w:sdtPr>
                <w:rPr>
                  <w:bCs/>
                  <w:sz w:val="20"/>
                  <w:szCs w:val="20"/>
                </w:rPr>
                <w:id w:val="1335266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Pr="009D73E5">
              <w:rPr>
                <w:rStyle w:val="CommentReference"/>
                <w:sz w:val="20"/>
                <w:szCs w:val="20"/>
              </w:rPr>
              <w:t xml:space="preserve"> </w:t>
            </w:r>
            <w:r>
              <w:rPr>
                <w:rStyle w:val="CommentReference"/>
                <w:sz w:val="20"/>
                <w:szCs w:val="20"/>
              </w:rPr>
              <w:t>Yes</w:t>
            </w:r>
            <w:r w:rsidRPr="009D73E5">
              <w:rPr>
                <w:rStyle w:val="CommentReference"/>
                <w:sz w:val="20"/>
                <w:szCs w:val="20"/>
              </w:rPr>
              <w:t xml:space="preserve"> </w:t>
            </w:r>
            <w:sdt>
              <w:sdtPr>
                <w:rPr>
                  <w:bCs/>
                  <w:sz w:val="20"/>
                  <w:szCs w:val="20"/>
                </w:rPr>
                <w:id w:val="-965655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Pr="009D73E5">
              <w:rPr>
                <w:rStyle w:val="CommentReference"/>
                <w:sz w:val="20"/>
                <w:szCs w:val="20"/>
              </w:rPr>
              <w:t xml:space="preserve"> </w:t>
            </w:r>
            <w:r>
              <w:rPr>
                <w:rStyle w:val="CommentReference"/>
                <w:sz w:val="20"/>
                <w:szCs w:val="20"/>
              </w:rPr>
              <w:t>No</w:t>
            </w:r>
          </w:p>
          <w:p w14:paraId="637B91FB" w14:textId="77777777" w:rsidR="00E546CF" w:rsidRDefault="00E546CF" w:rsidP="00E546CF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Primary Language:</w:t>
            </w:r>
          </w:p>
          <w:p w14:paraId="2E11BCEE" w14:textId="169C430C" w:rsidR="009D73E5" w:rsidRPr="0081189A" w:rsidRDefault="00E546CF" w:rsidP="00E546CF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8" w:type="dxa"/>
            <w:gridSpan w:val="3"/>
          </w:tcPr>
          <w:p w14:paraId="61A701D0" w14:textId="77777777" w:rsidR="00F65CDC" w:rsidRPr="00F4358C" w:rsidRDefault="00F65CDC" w:rsidP="00F65CDC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>
              <w:rPr>
                <w:rFonts w:eastAsia="Arial" w:cs="Arial"/>
                <w:bCs/>
                <w:sz w:val="20"/>
                <w:szCs w:val="20"/>
              </w:rPr>
              <w:t>Address</w:t>
            </w:r>
            <w:r w:rsidRPr="00F4358C">
              <w:rPr>
                <w:rFonts w:eastAsia="Arial" w:cs="Arial"/>
                <w:bCs/>
                <w:sz w:val="20"/>
                <w:szCs w:val="20"/>
              </w:rPr>
              <w:t>:</w:t>
            </w:r>
          </w:p>
          <w:p w14:paraId="5EFD6AB8" w14:textId="77777777" w:rsidR="00F65CDC" w:rsidRPr="00E546CF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3AF3ECBC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1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3ACDC49C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02FC661F" w14:textId="77777777" w:rsidR="00F65CDC" w:rsidRPr="009D73E5" w:rsidRDefault="00281601" w:rsidP="00F65CDC">
            <w:pPr>
              <w:pStyle w:val="BodyText"/>
              <w:keepNext/>
              <w:spacing w:before="200" w:after="200" w:line="240" w:lineRule="auto"/>
              <w:rPr>
                <w:rStyle w:val="CommentReference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220788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1891683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1790006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  <w:p w14:paraId="27E677BF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2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4F8CB4FA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7989CCDA" w14:textId="6407BC73" w:rsidR="00DC0EA4" w:rsidRPr="0081189A" w:rsidRDefault="00281601" w:rsidP="00F65CDC">
            <w:pPr>
              <w:pStyle w:val="BodyText"/>
              <w:spacing w:before="200" w:after="200" w:line="240" w:lineRule="auto"/>
              <w:rPr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392050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-1394968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-1003588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</w:tc>
        <w:tc>
          <w:tcPr>
            <w:tcW w:w="3269" w:type="dxa"/>
          </w:tcPr>
          <w:p w14:paraId="2FB14803" w14:textId="77777777" w:rsidR="00DC0EA4" w:rsidRPr="0081189A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Injury Status: </w:t>
            </w:r>
          </w:p>
          <w:p w14:paraId="3F245875" w14:textId="77777777" w:rsidR="00DC0EA4" w:rsidRPr="0081189A" w:rsidRDefault="00281601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227546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0EA4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DC0EA4" w:rsidRPr="0081189A">
              <w:rPr>
                <w:bCs/>
                <w:sz w:val="20"/>
                <w:szCs w:val="20"/>
              </w:rPr>
              <w:t xml:space="preserve"> Fatality</w:t>
            </w:r>
          </w:p>
          <w:p w14:paraId="70625146" w14:textId="77777777" w:rsidR="00DC0EA4" w:rsidRPr="0081189A" w:rsidRDefault="00281601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205997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0EA4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DC0EA4" w:rsidRPr="0081189A">
              <w:rPr>
                <w:bCs/>
                <w:sz w:val="20"/>
                <w:szCs w:val="20"/>
              </w:rPr>
              <w:t xml:space="preserve"> Injury</w:t>
            </w:r>
          </w:p>
          <w:p w14:paraId="3684B198" w14:textId="06D4E34B" w:rsidR="00DC0EA4" w:rsidRPr="0081189A" w:rsidRDefault="00281601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4533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0EA4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DC0EA4" w:rsidRPr="0081189A">
              <w:rPr>
                <w:bCs/>
                <w:sz w:val="20"/>
                <w:szCs w:val="20"/>
              </w:rPr>
              <w:t xml:space="preserve"> No Injury</w:t>
            </w:r>
          </w:p>
        </w:tc>
      </w:tr>
      <w:tr w:rsidR="00DC0EA4" w:rsidRPr="0081189A" w14:paraId="76AFE36E" w14:textId="77777777" w:rsidTr="00A80E5C">
        <w:trPr>
          <w:trHeight w:val="576"/>
        </w:trPr>
        <w:tc>
          <w:tcPr>
            <w:tcW w:w="9805" w:type="dxa"/>
            <w:gridSpan w:val="6"/>
            <w:shd w:val="clear" w:color="auto" w:fill="001646" w:themeFill="accent1"/>
          </w:tcPr>
          <w:p w14:paraId="59325168" w14:textId="77777777" w:rsidR="00014527" w:rsidRDefault="00DC0EA4" w:rsidP="00F5736B">
            <w:pPr>
              <w:pStyle w:val="BodyText"/>
              <w:keepNext/>
              <w:spacing w:before="200" w:after="200" w:line="240" w:lineRule="auto"/>
              <w:rPr>
                <w:b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</w:pPr>
            <w:r w:rsidRPr="0081189A">
              <w:rPr>
                <w:b/>
                <w:color w:val="FFFFFF" w:themeColor="background1"/>
                <w:sz w:val="20"/>
                <w:szCs w:val="20"/>
              </w:rPr>
              <w:t xml:space="preserve">Witness </w:t>
            </w:r>
            <w:r w:rsidRPr="0081189A">
              <w:rPr>
                <w:b/>
                <w:color w:val="FFFFFF" w:themeColor="background1"/>
                <w:sz w:val="20"/>
                <w:szCs w:val="20"/>
                <w:shd w:val="clear" w:color="auto" w:fill="001646" w:themeFill="accent1"/>
              </w:rPr>
              <w:t>Information</w:t>
            </w:r>
            <w:r w:rsidRPr="0081189A">
              <w:rPr>
                <w:b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 xml:space="preserve"> (List for Each Witness)</w:t>
            </w:r>
          </w:p>
          <w:p w14:paraId="0FB03A0E" w14:textId="20823B48" w:rsidR="00014527" w:rsidRPr="00014527" w:rsidRDefault="00E546CF" w:rsidP="00F5736B">
            <w:pPr>
              <w:pStyle w:val="BodyText"/>
              <w:keepNext/>
              <w:spacing w:before="200" w:after="200" w:line="240" w:lineRule="auto"/>
              <w:rPr>
                <w:bCs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</w:pPr>
            <w:r>
              <w:rPr>
                <w:bCs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 xml:space="preserve">Witnesses refer to individuals </w:t>
            </w:r>
            <w:r w:rsidR="00014527" w:rsidRPr="00014527">
              <w:rPr>
                <w:bCs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 xml:space="preserve">who </w:t>
            </w:r>
            <w:r w:rsidR="00014527">
              <w:rPr>
                <w:bCs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>saw</w:t>
            </w:r>
            <w:r w:rsidR="00014527" w:rsidRPr="00014527">
              <w:rPr>
                <w:bCs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 xml:space="preserve"> the crash occur and can describe </w:t>
            </w:r>
            <w:r w:rsidR="00014527">
              <w:rPr>
                <w:bCs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>the events first-hand</w:t>
            </w:r>
            <w:r w:rsidR="00014527" w:rsidRPr="00014527">
              <w:rPr>
                <w:bCs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 xml:space="preserve">. </w:t>
            </w:r>
          </w:p>
        </w:tc>
      </w:tr>
      <w:tr w:rsidR="00DC0EA4" w:rsidRPr="0081189A" w14:paraId="4071797F" w14:textId="77777777" w:rsidTr="00F4358C">
        <w:trPr>
          <w:trHeight w:val="432"/>
        </w:trPr>
        <w:tc>
          <w:tcPr>
            <w:tcW w:w="3103" w:type="dxa"/>
            <w:shd w:val="clear" w:color="auto" w:fill="EBF3FA"/>
          </w:tcPr>
          <w:p w14:paraId="4857E1ED" w14:textId="4DC0FC71" w:rsidR="00DC0EA4" w:rsidRPr="0081189A" w:rsidRDefault="00DC0EA4" w:rsidP="00F5736B">
            <w:pPr>
              <w:keepNext/>
              <w:spacing w:before="200" w:after="20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1189A">
              <w:rPr>
                <w:b/>
                <w:color w:val="000000" w:themeColor="text1"/>
                <w:sz w:val="20"/>
                <w:szCs w:val="20"/>
              </w:rPr>
              <w:t>WITNESS 1</w:t>
            </w:r>
          </w:p>
        </w:tc>
        <w:tc>
          <w:tcPr>
            <w:tcW w:w="3177" w:type="dxa"/>
            <w:gridSpan w:val="3"/>
            <w:shd w:val="clear" w:color="auto" w:fill="EBF3FA"/>
          </w:tcPr>
          <w:p w14:paraId="6E831ADC" w14:textId="77777777" w:rsidR="00DC0EA4" w:rsidRPr="0081189A" w:rsidRDefault="00DC0EA4" w:rsidP="00F5736B">
            <w:pPr>
              <w:keepNext/>
              <w:spacing w:before="200" w:after="20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gridSpan w:val="2"/>
            <w:shd w:val="clear" w:color="auto" w:fill="EBF3FA"/>
          </w:tcPr>
          <w:p w14:paraId="36AA5AFD" w14:textId="77777777" w:rsidR="00DC0EA4" w:rsidRPr="0081189A" w:rsidRDefault="00DC0EA4" w:rsidP="00F5736B">
            <w:pPr>
              <w:keepNext/>
              <w:spacing w:before="200" w:after="20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C0EA4" w:rsidRPr="0081189A" w14:paraId="0B6D0A21" w14:textId="77777777" w:rsidTr="00F4358C">
        <w:trPr>
          <w:trHeight w:val="1440"/>
        </w:trPr>
        <w:tc>
          <w:tcPr>
            <w:tcW w:w="3103" w:type="dxa"/>
          </w:tcPr>
          <w:p w14:paraId="54B4E394" w14:textId="77777777" w:rsidR="00DC0EA4" w:rsidRPr="0081189A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Name (Last, First, Middle):</w:t>
            </w:r>
          </w:p>
          <w:p w14:paraId="3A8B7EE8" w14:textId="77777777" w:rsidR="00DC0EA4" w:rsidRPr="0081189A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177" w:type="dxa"/>
            <w:gridSpan w:val="3"/>
          </w:tcPr>
          <w:p w14:paraId="14905177" w14:textId="5AB1912B" w:rsidR="00DC0EA4" w:rsidRPr="0081189A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Address: </w:t>
            </w:r>
          </w:p>
          <w:p w14:paraId="7F920B22" w14:textId="77777777" w:rsidR="00DC0EA4" w:rsidRPr="0081189A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525" w:type="dxa"/>
            <w:gridSpan w:val="2"/>
          </w:tcPr>
          <w:p w14:paraId="698B4933" w14:textId="77777777" w:rsidR="009D73E5" w:rsidRPr="0081189A" w:rsidRDefault="009D73E5" w:rsidP="009D73E5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1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1F841640" w14:textId="77777777" w:rsidR="009D73E5" w:rsidRDefault="009D73E5" w:rsidP="009D73E5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29565E3B" w14:textId="77777777" w:rsidR="009D73E5" w:rsidRPr="009D73E5" w:rsidRDefault="00281601" w:rsidP="009D73E5">
            <w:pPr>
              <w:pStyle w:val="BodyText"/>
              <w:keepNext/>
              <w:spacing w:before="200" w:after="200" w:line="240" w:lineRule="auto"/>
              <w:rPr>
                <w:rStyle w:val="CommentReference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103581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1566531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1439559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  <w:p w14:paraId="7169D41F" w14:textId="77777777" w:rsidR="009D73E5" w:rsidRPr="0081189A" w:rsidRDefault="009D73E5" w:rsidP="009D73E5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2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03FBAF8A" w14:textId="77777777" w:rsidR="009D73E5" w:rsidRDefault="009D73E5" w:rsidP="009D73E5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4F8A65B7" w14:textId="6989E16D" w:rsidR="00DC0EA4" w:rsidRPr="0081189A" w:rsidRDefault="00281601" w:rsidP="009D73E5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278382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1248698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-29760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</w:tc>
      </w:tr>
      <w:tr w:rsidR="00DC0EA4" w:rsidRPr="0081189A" w14:paraId="7A677BA1" w14:textId="77777777" w:rsidTr="00F4358C">
        <w:trPr>
          <w:trHeight w:val="432"/>
        </w:trPr>
        <w:tc>
          <w:tcPr>
            <w:tcW w:w="3103" w:type="dxa"/>
            <w:shd w:val="clear" w:color="auto" w:fill="EBF3FA"/>
          </w:tcPr>
          <w:p w14:paraId="33EBD183" w14:textId="4A196E23" w:rsidR="00DC0EA4" w:rsidRPr="0081189A" w:rsidRDefault="00DC0EA4" w:rsidP="00F5736B">
            <w:pPr>
              <w:keepNext/>
              <w:spacing w:before="200" w:after="20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1189A">
              <w:rPr>
                <w:b/>
                <w:color w:val="000000" w:themeColor="text1"/>
                <w:sz w:val="20"/>
                <w:szCs w:val="20"/>
              </w:rPr>
              <w:t>WITNESS 2</w:t>
            </w:r>
          </w:p>
        </w:tc>
        <w:tc>
          <w:tcPr>
            <w:tcW w:w="3177" w:type="dxa"/>
            <w:gridSpan w:val="3"/>
            <w:shd w:val="clear" w:color="auto" w:fill="EBF3FA"/>
          </w:tcPr>
          <w:p w14:paraId="78D15671" w14:textId="77777777" w:rsidR="00DC0EA4" w:rsidRPr="0081189A" w:rsidRDefault="00DC0EA4" w:rsidP="00F5736B">
            <w:pPr>
              <w:pStyle w:val="BodyText"/>
              <w:spacing w:before="200" w:after="200" w:line="240" w:lineRule="auto"/>
              <w:ind w:left="68" w:right="56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3525" w:type="dxa"/>
            <w:gridSpan w:val="2"/>
            <w:shd w:val="clear" w:color="auto" w:fill="EBF3FA"/>
          </w:tcPr>
          <w:p w14:paraId="11EE34AD" w14:textId="77777777" w:rsidR="00DC0EA4" w:rsidRPr="0081189A" w:rsidRDefault="00DC0EA4" w:rsidP="00F5736B">
            <w:pPr>
              <w:pStyle w:val="BodyText"/>
              <w:spacing w:before="200" w:after="200" w:line="240" w:lineRule="auto"/>
              <w:ind w:left="68" w:right="56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DC0EA4" w:rsidRPr="0081189A" w14:paraId="0C0B1CFB" w14:textId="77777777" w:rsidTr="00F4358C">
        <w:trPr>
          <w:trHeight w:val="1440"/>
        </w:trPr>
        <w:tc>
          <w:tcPr>
            <w:tcW w:w="3103" w:type="dxa"/>
          </w:tcPr>
          <w:p w14:paraId="63739100" w14:textId="77777777" w:rsidR="00DC0EA4" w:rsidRPr="0081189A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Name (Last, First, Middle):</w:t>
            </w:r>
          </w:p>
          <w:p w14:paraId="2BD19FE3" w14:textId="638EA34F" w:rsidR="00DC0EA4" w:rsidRPr="0081189A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177" w:type="dxa"/>
            <w:gridSpan w:val="3"/>
          </w:tcPr>
          <w:p w14:paraId="721C06A1" w14:textId="691B0E1D" w:rsidR="00DC0EA4" w:rsidRPr="0081189A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Address: </w:t>
            </w:r>
          </w:p>
          <w:p w14:paraId="23EF88BB" w14:textId="38375523" w:rsidR="00DC0EA4" w:rsidRPr="0081189A" w:rsidRDefault="00DC0EA4" w:rsidP="00F5736B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525" w:type="dxa"/>
            <w:gridSpan w:val="2"/>
          </w:tcPr>
          <w:p w14:paraId="659A6D25" w14:textId="77777777" w:rsidR="009D73E5" w:rsidRPr="0081189A" w:rsidRDefault="009D73E5" w:rsidP="009D73E5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1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705A088B" w14:textId="77777777" w:rsidR="009D73E5" w:rsidRDefault="009D73E5" w:rsidP="009D73E5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4906B01C" w14:textId="77777777" w:rsidR="009D73E5" w:rsidRPr="009D73E5" w:rsidRDefault="00281601" w:rsidP="009D73E5">
            <w:pPr>
              <w:pStyle w:val="BodyText"/>
              <w:keepNext/>
              <w:spacing w:before="200" w:after="200" w:line="240" w:lineRule="auto"/>
              <w:rPr>
                <w:rStyle w:val="CommentReference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973983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-257291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186170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  <w:p w14:paraId="209F0681" w14:textId="77777777" w:rsidR="009D73E5" w:rsidRPr="0081189A" w:rsidRDefault="009D73E5" w:rsidP="009D73E5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2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0FC93EA9" w14:textId="77777777" w:rsidR="009D73E5" w:rsidRDefault="009D73E5" w:rsidP="009D73E5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375D296D" w14:textId="36758AEC" w:rsidR="00DC0EA4" w:rsidRPr="0081189A" w:rsidRDefault="00281601" w:rsidP="009D73E5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850927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1125280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900414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</w:tc>
      </w:tr>
      <w:tr w:rsidR="00DC0EA4" w:rsidRPr="0081189A" w14:paraId="003218D1" w14:textId="77777777" w:rsidTr="00A80E5C">
        <w:trPr>
          <w:trHeight w:val="576"/>
        </w:trPr>
        <w:tc>
          <w:tcPr>
            <w:tcW w:w="9805" w:type="dxa"/>
            <w:gridSpan w:val="6"/>
            <w:shd w:val="clear" w:color="auto" w:fill="001646" w:themeFill="accent1"/>
          </w:tcPr>
          <w:p w14:paraId="5DEA4005" w14:textId="77777777" w:rsidR="00DC0EA4" w:rsidRDefault="00DC0EA4" w:rsidP="00F5736B">
            <w:pPr>
              <w:pStyle w:val="BodyText"/>
              <w:keepNext/>
              <w:spacing w:before="200" w:after="200" w:line="240" w:lineRule="auto"/>
              <w:rPr>
                <w:b/>
                <w:i/>
                <w:iCs/>
                <w:color w:val="FFFFFF" w:themeColor="background1"/>
                <w:sz w:val="20"/>
                <w:szCs w:val="20"/>
              </w:rPr>
            </w:pPr>
            <w:r w:rsidRPr="0081189A">
              <w:rPr>
                <w:b/>
                <w:color w:val="FFFFFF" w:themeColor="background1"/>
                <w:sz w:val="20"/>
                <w:szCs w:val="20"/>
              </w:rPr>
              <w:t xml:space="preserve">Description of Event </w:t>
            </w:r>
            <w:r w:rsidRPr="0081189A">
              <w:rPr>
                <w:b/>
                <w:i/>
                <w:iCs/>
                <w:color w:val="FFFFFF" w:themeColor="background1"/>
                <w:sz w:val="20"/>
                <w:szCs w:val="20"/>
              </w:rPr>
              <w:t>(Short Summary, Not Intended as Report Narrative)</w:t>
            </w:r>
          </w:p>
          <w:p w14:paraId="712A55FF" w14:textId="4648CBFC" w:rsidR="009D73E5" w:rsidRPr="00F65CDC" w:rsidRDefault="002679EF" w:rsidP="00F5736B">
            <w:pPr>
              <w:pStyle w:val="BodyText"/>
              <w:keepNext/>
              <w:spacing w:before="200" w:after="200" w:line="240" w:lineRule="auto"/>
              <w:rPr>
                <w:b/>
                <w:i/>
                <w:iCs/>
                <w:color w:val="FFFFFF" w:themeColor="background1"/>
                <w:sz w:val="20"/>
                <w:szCs w:val="20"/>
              </w:rPr>
            </w:pPr>
            <w:r>
              <w:rPr>
                <w:bCs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 xml:space="preserve">Include </w:t>
            </w:r>
            <w:r w:rsidR="00BF6D89">
              <w:rPr>
                <w:bCs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 xml:space="preserve">sensitive details (e.g., fatal crash involves </w:t>
            </w:r>
            <w:proofErr w:type="gramStart"/>
            <w:r w:rsidR="00BF6D89">
              <w:rPr>
                <w:bCs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>chil</w:t>
            </w:r>
            <w:r w:rsidR="002674B1">
              <w:rPr>
                <w:bCs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>d</w:t>
            </w:r>
            <w:proofErr w:type="gramEnd"/>
            <w:r w:rsidR="002674B1">
              <w:rPr>
                <w:bCs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>, fire, etc.</w:t>
            </w:r>
            <w:r w:rsidR="00BF6D89">
              <w:rPr>
                <w:bCs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>).</w:t>
            </w:r>
          </w:p>
        </w:tc>
      </w:tr>
      <w:tr w:rsidR="00DC0EA4" w:rsidRPr="0081189A" w14:paraId="0EBF6044" w14:textId="77777777" w:rsidTr="009C43B5">
        <w:trPr>
          <w:trHeight w:val="2042"/>
        </w:trPr>
        <w:tc>
          <w:tcPr>
            <w:tcW w:w="9805" w:type="dxa"/>
            <w:gridSpan w:val="6"/>
          </w:tcPr>
          <w:p w14:paraId="1CEEC319" w14:textId="6AA09874" w:rsidR="00DC0EA4" w:rsidRPr="0081189A" w:rsidRDefault="00DC0EA4" w:rsidP="00654E14">
            <w:pPr>
              <w:spacing w:before="200" w:after="200" w:line="240" w:lineRule="auto"/>
            </w:pPr>
            <w:r w:rsidRPr="0081189A"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>__</w:t>
            </w:r>
          </w:p>
        </w:tc>
      </w:tr>
    </w:tbl>
    <w:p w14:paraId="6A2F8417" w14:textId="77777777" w:rsidR="006B3FB2" w:rsidRDefault="006B3FB2">
      <w:pPr>
        <w:spacing w:after="0" w:line="240" w:lineRule="auto"/>
        <w:rPr>
          <w:rFonts w:eastAsia="Arial" w:cs="Arial"/>
        </w:rPr>
      </w:pPr>
      <w:r>
        <w:br w:type="page"/>
      </w:r>
    </w:p>
    <w:p w14:paraId="12FEE7C7" w14:textId="7FFF7570" w:rsidR="007C0F19" w:rsidRDefault="007C0F19" w:rsidP="007C0F19">
      <w:pPr>
        <w:pStyle w:val="Heading2"/>
      </w:pPr>
      <w:bookmarkStart w:id="3" w:name="_Toc184912802"/>
      <w:r>
        <w:t>Supplemental Vehicle Form</w:t>
      </w:r>
      <w:bookmarkEnd w:id="3"/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3268"/>
        <w:gridCol w:w="3268"/>
        <w:gridCol w:w="3269"/>
      </w:tblGrid>
      <w:tr w:rsidR="00F4358C" w:rsidRPr="0081189A" w14:paraId="76D925A0" w14:textId="77777777" w:rsidTr="2791A436">
        <w:trPr>
          <w:trHeight w:val="432"/>
        </w:trPr>
        <w:tc>
          <w:tcPr>
            <w:tcW w:w="9805" w:type="dxa"/>
            <w:gridSpan w:val="3"/>
            <w:shd w:val="clear" w:color="auto" w:fill="001646" w:themeFill="accent1"/>
          </w:tcPr>
          <w:p w14:paraId="64D5BDA4" w14:textId="77777777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/>
                <w:sz w:val="20"/>
                <w:szCs w:val="20"/>
              </w:rPr>
            </w:pPr>
            <w:r w:rsidRPr="0081189A">
              <w:rPr>
                <w:b/>
                <w:color w:val="FFFFFF" w:themeColor="background1"/>
                <w:sz w:val="20"/>
                <w:szCs w:val="20"/>
              </w:rPr>
              <w:t xml:space="preserve">Vehicles Involved in Crash </w:t>
            </w:r>
            <w:r w:rsidRPr="0081189A">
              <w:rPr>
                <w:b/>
                <w:i/>
                <w:iCs/>
                <w:color w:val="FFFFFF" w:themeColor="background1"/>
                <w:sz w:val="20"/>
                <w:szCs w:val="20"/>
              </w:rPr>
              <w:t>(List for Each Vehicle)</w:t>
            </w:r>
          </w:p>
        </w:tc>
      </w:tr>
      <w:tr w:rsidR="00F4358C" w:rsidRPr="0081189A" w14:paraId="3A45DADA" w14:textId="77777777" w:rsidTr="2791A436">
        <w:trPr>
          <w:trHeight w:val="432"/>
        </w:trPr>
        <w:tc>
          <w:tcPr>
            <w:tcW w:w="3268" w:type="dxa"/>
            <w:shd w:val="clear" w:color="auto" w:fill="EBF3FA"/>
          </w:tcPr>
          <w:p w14:paraId="03855E4B" w14:textId="4DF9532A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47DD7A39">
              <w:rPr>
                <w:b/>
                <w:color w:val="000000" w:themeColor="text2"/>
                <w:sz w:val="20"/>
                <w:szCs w:val="20"/>
              </w:rPr>
              <w:t xml:space="preserve">VEHICLE </w:t>
            </w:r>
            <w:r w:rsidR="54722DE9" w:rsidRPr="47DD7A39">
              <w:rPr>
                <w:b/>
                <w:bCs/>
                <w:color w:val="000000" w:themeColor="text2"/>
                <w:sz w:val="20"/>
                <w:szCs w:val="20"/>
              </w:rPr>
              <w:t>#__</w:t>
            </w:r>
            <w:r w:rsidR="00906DB8">
              <w:rPr>
                <w:b/>
                <w:bCs/>
                <w:color w:val="000000" w:themeColor="text2"/>
                <w:sz w:val="20"/>
                <w:szCs w:val="20"/>
              </w:rPr>
              <w:t>_</w:t>
            </w:r>
          </w:p>
        </w:tc>
        <w:tc>
          <w:tcPr>
            <w:tcW w:w="3268" w:type="dxa"/>
            <w:shd w:val="clear" w:color="auto" w:fill="EBF3FA"/>
          </w:tcPr>
          <w:p w14:paraId="2E7F1DC4" w14:textId="77777777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5DA5BCB9" w14:textId="77777777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</w:p>
        </w:tc>
      </w:tr>
      <w:tr w:rsidR="00F4358C" w:rsidRPr="0081189A" w14:paraId="330AC62A" w14:textId="77777777" w:rsidTr="2791A436">
        <w:trPr>
          <w:trHeight w:val="1440"/>
        </w:trPr>
        <w:tc>
          <w:tcPr>
            <w:tcW w:w="3268" w:type="dxa"/>
          </w:tcPr>
          <w:p w14:paraId="24E9A847" w14:textId="77777777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CMV </w:t>
            </w:r>
            <w:sdt>
              <w:sdtPr>
                <w:rPr>
                  <w:bCs/>
                  <w:sz w:val="20"/>
                  <w:szCs w:val="20"/>
                </w:rPr>
                <w:id w:val="-161010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81189A">
              <w:rPr>
                <w:bCs/>
                <w:sz w:val="20"/>
                <w:szCs w:val="20"/>
              </w:rPr>
              <w:t xml:space="preserve"> or Non CMV </w:t>
            </w:r>
            <w:sdt>
              <w:sdtPr>
                <w:rPr>
                  <w:bCs/>
                  <w:sz w:val="20"/>
                  <w:szCs w:val="20"/>
                </w:rPr>
                <w:id w:val="-1230310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  <w:p w14:paraId="32E95F6B" w14:textId="77777777" w:rsidR="00F4358C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DOT # If CMV:________</w:t>
            </w:r>
          </w:p>
          <w:p w14:paraId="3DFE6B7B" w14:textId="77777777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Make of Vehicle:________</w:t>
            </w:r>
          </w:p>
        </w:tc>
        <w:tc>
          <w:tcPr>
            <w:tcW w:w="3268" w:type="dxa"/>
          </w:tcPr>
          <w:p w14:paraId="646E1ED4" w14:textId="77777777" w:rsidR="00F4358C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Number of Occupants in Vehicle:________</w:t>
            </w:r>
          </w:p>
          <w:p w14:paraId="6FA1A05A" w14:textId="5C33FF30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Number of Injured Occupants</w:t>
            </w:r>
            <w:r w:rsidR="00742131">
              <w:rPr>
                <w:bCs/>
                <w:sz w:val="20"/>
                <w:szCs w:val="20"/>
              </w:rPr>
              <w:t>:</w:t>
            </w:r>
            <w:r w:rsidRPr="0081189A">
              <w:rPr>
                <w:bCs/>
                <w:sz w:val="20"/>
                <w:szCs w:val="20"/>
              </w:rPr>
              <w:t>________</w:t>
            </w:r>
          </w:p>
        </w:tc>
        <w:tc>
          <w:tcPr>
            <w:tcW w:w="3269" w:type="dxa"/>
          </w:tcPr>
          <w:p w14:paraId="269187C5" w14:textId="77777777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Carrier Phone Number: </w:t>
            </w:r>
          </w:p>
          <w:p w14:paraId="381259C6" w14:textId="77777777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</w:tc>
      </w:tr>
      <w:tr w:rsidR="00F4358C" w:rsidRPr="0081189A" w14:paraId="59968672" w14:textId="77777777" w:rsidTr="2791A436">
        <w:tc>
          <w:tcPr>
            <w:tcW w:w="3268" w:type="dxa"/>
          </w:tcPr>
          <w:p w14:paraId="71A2208E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Name of Driver (Last, First, Middle):</w:t>
            </w:r>
          </w:p>
          <w:p w14:paraId="73C7E084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  <w:p w14:paraId="55FD2EC0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Minor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1570801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sz w:val="20"/>
                <w:szCs w:val="20"/>
              </w:rPr>
              <w:t xml:space="preserve"> Yes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492871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sz w:val="20"/>
                <w:szCs w:val="20"/>
              </w:rPr>
              <w:t xml:space="preserve"> No</w:t>
            </w:r>
          </w:p>
          <w:p w14:paraId="6CF74CE5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Primary Language:</w:t>
            </w:r>
          </w:p>
          <w:p w14:paraId="664DE287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  <w:p w14:paraId="0935029F" w14:textId="08D43CE0" w:rsidR="009D73E5" w:rsidRPr="009D73E5" w:rsidRDefault="009D73E5" w:rsidP="009D73E5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</w:p>
        </w:tc>
        <w:tc>
          <w:tcPr>
            <w:tcW w:w="3268" w:type="dxa"/>
          </w:tcPr>
          <w:p w14:paraId="4A406D31" w14:textId="77777777" w:rsidR="00F65CDC" w:rsidRPr="00F4358C" w:rsidRDefault="00F65CDC" w:rsidP="00F65CDC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>
              <w:rPr>
                <w:rFonts w:eastAsia="Arial" w:cs="Arial"/>
                <w:bCs/>
                <w:sz w:val="20"/>
                <w:szCs w:val="20"/>
              </w:rPr>
              <w:t>Address</w:t>
            </w:r>
            <w:r w:rsidRPr="00F4358C">
              <w:rPr>
                <w:rFonts w:eastAsia="Arial" w:cs="Arial"/>
                <w:bCs/>
                <w:sz w:val="20"/>
                <w:szCs w:val="20"/>
              </w:rPr>
              <w:t>:</w:t>
            </w:r>
          </w:p>
          <w:p w14:paraId="24A9D522" w14:textId="77777777" w:rsidR="00F65CDC" w:rsidRPr="00E546CF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22623525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1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2C9DA455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36B62D31" w14:textId="77777777" w:rsidR="00F65CDC" w:rsidRPr="009D73E5" w:rsidRDefault="00281601" w:rsidP="00F65CDC">
            <w:pPr>
              <w:pStyle w:val="BodyText"/>
              <w:keepNext/>
              <w:spacing w:before="200" w:after="200" w:line="240" w:lineRule="auto"/>
              <w:rPr>
                <w:rStyle w:val="CommentReference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1442954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680867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-1098242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  <w:p w14:paraId="05F08240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2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76C195BB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66B10B02" w14:textId="7B9A27E2" w:rsidR="00F4358C" w:rsidRPr="0081189A" w:rsidRDefault="00281601" w:rsidP="00F65CDC">
            <w:pPr>
              <w:spacing w:before="200" w:after="20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1872949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-1460948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-1485689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</w:tc>
        <w:tc>
          <w:tcPr>
            <w:tcW w:w="3269" w:type="dxa"/>
          </w:tcPr>
          <w:p w14:paraId="310028B7" w14:textId="77777777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Injury Status: </w:t>
            </w:r>
          </w:p>
          <w:p w14:paraId="6E26B7EA" w14:textId="77777777" w:rsidR="00F4358C" w:rsidRPr="0081189A" w:rsidRDefault="00281601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3325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81189A">
              <w:rPr>
                <w:bCs/>
                <w:sz w:val="20"/>
                <w:szCs w:val="20"/>
              </w:rPr>
              <w:t xml:space="preserve"> Fatality</w:t>
            </w:r>
          </w:p>
          <w:p w14:paraId="5E6A7821" w14:textId="77777777" w:rsidR="00F4358C" w:rsidRPr="0081189A" w:rsidRDefault="00281601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118294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81189A">
              <w:rPr>
                <w:bCs/>
                <w:sz w:val="20"/>
                <w:szCs w:val="20"/>
              </w:rPr>
              <w:t xml:space="preserve"> Injury</w:t>
            </w:r>
          </w:p>
          <w:p w14:paraId="358F6806" w14:textId="77777777" w:rsidR="00F4358C" w:rsidRPr="0081189A" w:rsidRDefault="00281601" w:rsidP="00742131">
            <w:pPr>
              <w:pStyle w:val="BodyText"/>
              <w:spacing w:before="200" w:after="20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183642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81189A">
              <w:rPr>
                <w:bCs/>
                <w:sz w:val="20"/>
                <w:szCs w:val="20"/>
              </w:rPr>
              <w:t xml:space="preserve"> No Injury</w:t>
            </w:r>
          </w:p>
        </w:tc>
      </w:tr>
      <w:tr w:rsidR="00F4358C" w:rsidRPr="0081189A" w14:paraId="44E1B308" w14:textId="77777777" w:rsidTr="2791A436">
        <w:trPr>
          <w:trHeight w:val="432"/>
        </w:trPr>
        <w:tc>
          <w:tcPr>
            <w:tcW w:w="3268" w:type="dxa"/>
            <w:shd w:val="clear" w:color="auto" w:fill="EBF3FA"/>
          </w:tcPr>
          <w:p w14:paraId="7EB09C33" w14:textId="118862DB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47DD7A39">
              <w:rPr>
                <w:b/>
                <w:color w:val="000000" w:themeColor="text2"/>
                <w:sz w:val="20"/>
                <w:szCs w:val="20"/>
              </w:rPr>
              <w:t xml:space="preserve">VEHICLE </w:t>
            </w:r>
            <w:r w:rsidR="4C403672" w:rsidRPr="47DD7A39">
              <w:rPr>
                <w:b/>
                <w:bCs/>
                <w:color w:val="000000" w:themeColor="text2"/>
                <w:sz w:val="20"/>
                <w:szCs w:val="20"/>
              </w:rPr>
              <w:t>#_</w:t>
            </w:r>
            <w:r w:rsidR="00D17E12">
              <w:rPr>
                <w:b/>
                <w:bCs/>
                <w:color w:val="000000" w:themeColor="text2"/>
                <w:sz w:val="20"/>
                <w:szCs w:val="20"/>
              </w:rPr>
              <w:t>_</w:t>
            </w:r>
            <w:r w:rsidR="00906DB8">
              <w:rPr>
                <w:b/>
                <w:bCs/>
                <w:color w:val="000000" w:themeColor="text2"/>
                <w:sz w:val="20"/>
                <w:szCs w:val="20"/>
              </w:rPr>
              <w:t>_</w:t>
            </w:r>
          </w:p>
        </w:tc>
        <w:tc>
          <w:tcPr>
            <w:tcW w:w="3268" w:type="dxa"/>
            <w:shd w:val="clear" w:color="auto" w:fill="EBF3FA"/>
          </w:tcPr>
          <w:p w14:paraId="58655A18" w14:textId="77777777" w:rsidR="00F4358C" w:rsidRPr="0081189A" w:rsidRDefault="00F4358C" w:rsidP="00742131">
            <w:pPr>
              <w:pStyle w:val="BodyText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433E3771" w14:textId="77777777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</w:p>
        </w:tc>
      </w:tr>
      <w:tr w:rsidR="00F4358C" w:rsidRPr="0081189A" w14:paraId="09ED5E4F" w14:textId="77777777" w:rsidTr="2791A436">
        <w:trPr>
          <w:trHeight w:val="1440"/>
        </w:trPr>
        <w:tc>
          <w:tcPr>
            <w:tcW w:w="3268" w:type="dxa"/>
          </w:tcPr>
          <w:p w14:paraId="219E109A" w14:textId="77777777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CMV </w:t>
            </w:r>
            <w:sdt>
              <w:sdtPr>
                <w:rPr>
                  <w:bCs/>
                  <w:sz w:val="20"/>
                  <w:szCs w:val="20"/>
                </w:rPr>
                <w:id w:val="2108223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81189A">
              <w:rPr>
                <w:bCs/>
                <w:sz w:val="20"/>
                <w:szCs w:val="20"/>
              </w:rPr>
              <w:t xml:space="preserve"> or Non CMV </w:t>
            </w:r>
            <w:sdt>
              <w:sdtPr>
                <w:rPr>
                  <w:bCs/>
                  <w:sz w:val="20"/>
                  <w:szCs w:val="20"/>
                </w:rPr>
                <w:id w:val="-1084917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  <w:p w14:paraId="47EF9D7D" w14:textId="77777777" w:rsidR="00F4358C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If CMV, DOT #:________</w:t>
            </w:r>
          </w:p>
          <w:p w14:paraId="4E79B16E" w14:textId="77777777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Make of Vehicle:________</w:t>
            </w:r>
          </w:p>
        </w:tc>
        <w:tc>
          <w:tcPr>
            <w:tcW w:w="3268" w:type="dxa"/>
          </w:tcPr>
          <w:p w14:paraId="2D98ADD1" w14:textId="77777777" w:rsidR="00F4358C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Number of Occupants in Vehicle:________</w:t>
            </w:r>
          </w:p>
          <w:p w14:paraId="5550F122" w14:textId="77777777" w:rsidR="00F4358C" w:rsidRPr="0081189A" w:rsidRDefault="00F4358C" w:rsidP="00742131">
            <w:pPr>
              <w:pStyle w:val="BodyText"/>
              <w:spacing w:before="200" w:after="200" w:line="240" w:lineRule="auto"/>
              <w:rPr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Number of Injured Occupants________</w:t>
            </w:r>
          </w:p>
        </w:tc>
        <w:tc>
          <w:tcPr>
            <w:tcW w:w="3269" w:type="dxa"/>
          </w:tcPr>
          <w:p w14:paraId="1D3F86C3" w14:textId="77777777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Carrier Phone Number: </w:t>
            </w:r>
          </w:p>
          <w:p w14:paraId="29219F6A" w14:textId="77777777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</w:tc>
      </w:tr>
      <w:tr w:rsidR="00F4358C" w:rsidRPr="0081189A" w14:paraId="3F7EF14D" w14:textId="77777777" w:rsidTr="2791A436">
        <w:tc>
          <w:tcPr>
            <w:tcW w:w="3268" w:type="dxa"/>
          </w:tcPr>
          <w:p w14:paraId="498C9890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Name of Driver (Last, First, Middle):</w:t>
            </w:r>
          </w:p>
          <w:p w14:paraId="31C5B2AA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  <w:p w14:paraId="0864023F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Minor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1021056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sz w:val="20"/>
                <w:szCs w:val="20"/>
              </w:rPr>
              <w:t xml:space="preserve"> Yes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330799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sz w:val="20"/>
                <w:szCs w:val="20"/>
              </w:rPr>
              <w:t xml:space="preserve"> No</w:t>
            </w:r>
          </w:p>
          <w:p w14:paraId="7FB6E03B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Primary Language:</w:t>
            </w:r>
          </w:p>
          <w:p w14:paraId="25C5443A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  <w:p w14:paraId="416CD4F8" w14:textId="41636D8C" w:rsidR="009D73E5" w:rsidRPr="0081189A" w:rsidRDefault="009D73E5" w:rsidP="009D73E5">
            <w:pPr>
              <w:pStyle w:val="BodyText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3268" w:type="dxa"/>
          </w:tcPr>
          <w:p w14:paraId="09D41A02" w14:textId="77777777" w:rsidR="00F65CDC" w:rsidRPr="00F4358C" w:rsidRDefault="00F65CDC" w:rsidP="00F65CDC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>
              <w:rPr>
                <w:rFonts w:eastAsia="Arial" w:cs="Arial"/>
                <w:bCs/>
                <w:sz w:val="20"/>
                <w:szCs w:val="20"/>
              </w:rPr>
              <w:t>Address</w:t>
            </w:r>
            <w:r w:rsidRPr="00F4358C">
              <w:rPr>
                <w:rFonts w:eastAsia="Arial" w:cs="Arial"/>
                <w:bCs/>
                <w:sz w:val="20"/>
                <w:szCs w:val="20"/>
              </w:rPr>
              <w:t>:</w:t>
            </w:r>
          </w:p>
          <w:p w14:paraId="28F66BC3" w14:textId="77777777" w:rsidR="00F65CDC" w:rsidRPr="00E546CF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1090D1B0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1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1EC9091B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216F252E" w14:textId="77777777" w:rsidR="00F65CDC" w:rsidRPr="009D73E5" w:rsidRDefault="00281601" w:rsidP="00F65CDC">
            <w:pPr>
              <w:pStyle w:val="BodyText"/>
              <w:keepNext/>
              <w:spacing w:before="200" w:after="200" w:line="240" w:lineRule="auto"/>
              <w:rPr>
                <w:rStyle w:val="CommentReference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2011403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1690944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204598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  <w:p w14:paraId="3FF21D6B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2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465F6531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29FAC3D3" w14:textId="54B9E20A" w:rsidR="00F4358C" w:rsidRPr="0081189A" w:rsidRDefault="00281601" w:rsidP="00F65CDC">
            <w:pPr>
              <w:pStyle w:val="BodyText"/>
              <w:spacing w:before="200" w:after="200" w:line="240" w:lineRule="auto"/>
              <w:rPr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154967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-1932881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1915118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</w:tc>
        <w:tc>
          <w:tcPr>
            <w:tcW w:w="3269" w:type="dxa"/>
          </w:tcPr>
          <w:p w14:paraId="1437339F" w14:textId="77777777" w:rsidR="00F4358C" w:rsidRPr="0081189A" w:rsidRDefault="00F4358C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Injury Status: </w:t>
            </w:r>
          </w:p>
          <w:p w14:paraId="24C4168E" w14:textId="77777777" w:rsidR="00F4358C" w:rsidRPr="0081189A" w:rsidRDefault="00281601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66401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81189A">
              <w:rPr>
                <w:bCs/>
                <w:sz w:val="20"/>
                <w:szCs w:val="20"/>
              </w:rPr>
              <w:t xml:space="preserve"> Fatality</w:t>
            </w:r>
          </w:p>
          <w:p w14:paraId="11A21D7B" w14:textId="77777777" w:rsidR="00F4358C" w:rsidRPr="0081189A" w:rsidRDefault="00281601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405040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81189A">
              <w:rPr>
                <w:bCs/>
                <w:sz w:val="20"/>
                <w:szCs w:val="20"/>
              </w:rPr>
              <w:t xml:space="preserve"> Injury</w:t>
            </w:r>
          </w:p>
          <w:p w14:paraId="1351ADA3" w14:textId="77777777" w:rsidR="00F4358C" w:rsidRPr="0081189A" w:rsidRDefault="00281601" w:rsidP="00742131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413514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81189A">
              <w:rPr>
                <w:bCs/>
                <w:sz w:val="20"/>
                <w:szCs w:val="20"/>
              </w:rPr>
              <w:t xml:space="preserve"> No Injury</w:t>
            </w:r>
          </w:p>
        </w:tc>
      </w:tr>
      <w:tr w:rsidR="007D21B1" w:rsidRPr="0081189A" w14:paraId="1A02551E" w14:textId="77777777" w:rsidTr="007D21B1">
        <w:trPr>
          <w:trHeight w:val="432"/>
        </w:trPr>
        <w:tc>
          <w:tcPr>
            <w:tcW w:w="9805" w:type="dxa"/>
            <w:gridSpan w:val="3"/>
            <w:shd w:val="clear" w:color="auto" w:fill="001646" w:themeFill="accent1"/>
          </w:tcPr>
          <w:p w14:paraId="6E1AECFB" w14:textId="4CAD1FE6" w:rsidR="007D21B1" w:rsidRPr="007D21B1" w:rsidRDefault="007D21B1" w:rsidP="00742131">
            <w:pPr>
              <w:pStyle w:val="BodyText"/>
              <w:keepNext/>
              <w:spacing w:before="200" w:after="200" w:line="240" w:lineRule="auto"/>
              <w:rPr>
                <w:bCs/>
                <w:color w:val="FFFFFF" w:themeColor="background1"/>
                <w:sz w:val="20"/>
                <w:szCs w:val="20"/>
              </w:rPr>
            </w:pPr>
            <w:r w:rsidRPr="007D21B1">
              <w:rPr>
                <w:b/>
                <w:color w:val="FFFFFF" w:themeColor="background1"/>
                <w:sz w:val="20"/>
                <w:szCs w:val="20"/>
              </w:rPr>
              <w:t xml:space="preserve">Vehicles Involved in Crash </w:t>
            </w:r>
            <w:r w:rsidRPr="005A533E">
              <w:rPr>
                <w:b/>
                <w:i/>
                <w:iCs/>
                <w:color w:val="FFFFFF" w:themeColor="background1"/>
                <w:sz w:val="20"/>
                <w:szCs w:val="20"/>
              </w:rPr>
              <w:t>(List for Each Vehicle)</w:t>
            </w:r>
            <w:r w:rsidR="00E14BF4" w:rsidRPr="005A533E">
              <w:rPr>
                <w:b/>
                <w:i/>
                <w:iCs/>
                <w:color w:val="FFFFFF" w:themeColor="background1"/>
                <w:sz w:val="20"/>
                <w:szCs w:val="20"/>
              </w:rPr>
              <w:t xml:space="preserve"> </w:t>
            </w:r>
            <w:r w:rsidR="00E14BF4">
              <w:rPr>
                <w:b/>
                <w:color w:val="FFFFFF" w:themeColor="background1"/>
                <w:sz w:val="20"/>
                <w:szCs w:val="20"/>
              </w:rPr>
              <w:t>Cont.</w:t>
            </w:r>
          </w:p>
        </w:tc>
      </w:tr>
      <w:tr w:rsidR="00F4358C" w:rsidRPr="0081189A" w14:paraId="4DB625E0" w14:textId="77777777" w:rsidTr="2791A436">
        <w:trPr>
          <w:trHeight w:val="432"/>
        </w:trPr>
        <w:tc>
          <w:tcPr>
            <w:tcW w:w="3268" w:type="dxa"/>
            <w:shd w:val="clear" w:color="auto" w:fill="EBF3FA"/>
          </w:tcPr>
          <w:p w14:paraId="03FBDB76" w14:textId="420FD3CC" w:rsidR="00F4358C" w:rsidRPr="0081189A" w:rsidRDefault="00F4358C" w:rsidP="00742131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47DD7A39">
              <w:rPr>
                <w:b/>
                <w:color w:val="000000" w:themeColor="text2"/>
                <w:sz w:val="20"/>
                <w:szCs w:val="20"/>
              </w:rPr>
              <w:t xml:space="preserve">VEHICLE </w:t>
            </w:r>
            <w:r w:rsidR="5DF128E3" w:rsidRPr="47DD7A39">
              <w:rPr>
                <w:b/>
                <w:bCs/>
                <w:color w:val="000000" w:themeColor="text2"/>
                <w:sz w:val="20"/>
                <w:szCs w:val="20"/>
              </w:rPr>
              <w:t>#__</w:t>
            </w:r>
            <w:r w:rsidR="00906DB8">
              <w:rPr>
                <w:b/>
                <w:bCs/>
                <w:color w:val="000000" w:themeColor="text2"/>
                <w:sz w:val="20"/>
                <w:szCs w:val="20"/>
              </w:rPr>
              <w:t>_</w:t>
            </w:r>
          </w:p>
        </w:tc>
        <w:tc>
          <w:tcPr>
            <w:tcW w:w="3268" w:type="dxa"/>
            <w:shd w:val="clear" w:color="auto" w:fill="EBF3FA"/>
          </w:tcPr>
          <w:p w14:paraId="701EF217" w14:textId="77777777" w:rsidR="00F4358C" w:rsidRPr="0081189A" w:rsidRDefault="00F4358C" w:rsidP="00742131">
            <w:pPr>
              <w:pStyle w:val="BodyText"/>
              <w:keepNext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6E3A4D58" w14:textId="77777777" w:rsidR="00F4358C" w:rsidRPr="0081189A" w:rsidRDefault="00F4358C" w:rsidP="00742131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</w:p>
        </w:tc>
      </w:tr>
      <w:tr w:rsidR="00F4358C" w:rsidRPr="0081189A" w14:paraId="465CCE49" w14:textId="77777777" w:rsidTr="2791A436">
        <w:trPr>
          <w:trHeight w:val="1440"/>
        </w:trPr>
        <w:tc>
          <w:tcPr>
            <w:tcW w:w="3268" w:type="dxa"/>
          </w:tcPr>
          <w:p w14:paraId="5FD7D46B" w14:textId="77777777" w:rsidR="00F4358C" w:rsidRPr="0081189A" w:rsidRDefault="00F4358C" w:rsidP="00742131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CMV </w:t>
            </w:r>
            <w:sdt>
              <w:sdtPr>
                <w:rPr>
                  <w:bCs/>
                  <w:sz w:val="20"/>
                  <w:szCs w:val="20"/>
                </w:rPr>
                <w:id w:val="43958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81189A">
              <w:rPr>
                <w:bCs/>
                <w:sz w:val="20"/>
                <w:szCs w:val="20"/>
              </w:rPr>
              <w:t xml:space="preserve"> or Non CMV </w:t>
            </w:r>
            <w:sdt>
              <w:sdtPr>
                <w:rPr>
                  <w:bCs/>
                  <w:sz w:val="20"/>
                  <w:szCs w:val="20"/>
                </w:rPr>
                <w:id w:val="203067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  <w:p w14:paraId="75FD0919" w14:textId="77777777" w:rsidR="00F4358C" w:rsidRPr="0081189A" w:rsidRDefault="00F4358C" w:rsidP="00742131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If CMV, DOT #:________</w:t>
            </w:r>
          </w:p>
          <w:p w14:paraId="07530A6F" w14:textId="0478C7BF" w:rsidR="00F4358C" w:rsidRPr="0081189A" w:rsidRDefault="00F4358C" w:rsidP="00742131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Make of Vehicle:________</w:t>
            </w:r>
          </w:p>
        </w:tc>
        <w:tc>
          <w:tcPr>
            <w:tcW w:w="3268" w:type="dxa"/>
          </w:tcPr>
          <w:p w14:paraId="17C3EBAA" w14:textId="77777777" w:rsidR="00F4358C" w:rsidRDefault="00F4358C" w:rsidP="00742131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Number of Occupants in Vehicle:________</w:t>
            </w:r>
          </w:p>
          <w:p w14:paraId="52349A18" w14:textId="77777777" w:rsidR="00F4358C" w:rsidRPr="0081189A" w:rsidRDefault="00F4358C" w:rsidP="00742131">
            <w:pPr>
              <w:pStyle w:val="BodyText"/>
              <w:keepNext/>
              <w:spacing w:before="200" w:after="200" w:line="240" w:lineRule="auto"/>
              <w:rPr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Number of Injured Occupants________</w:t>
            </w:r>
          </w:p>
        </w:tc>
        <w:tc>
          <w:tcPr>
            <w:tcW w:w="3269" w:type="dxa"/>
          </w:tcPr>
          <w:p w14:paraId="4708738B" w14:textId="77777777" w:rsidR="00F4358C" w:rsidRPr="0081189A" w:rsidRDefault="00F4358C" w:rsidP="00742131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Carrier Phone Number: </w:t>
            </w:r>
          </w:p>
          <w:p w14:paraId="2A4579C2" w14:textId="77777777" w:rsidR="00F4358C" w:rsidRPr="0081189A" w:rsidRDefault="00F4358C" w:rsidP="00742131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</w:tc>
      </w:tr>
      <w:tr w:rsidR="00954FD2" w:rsidRPr="0081189A" w14:paraId="35A8B190" w14:textId="77777777" w:rsidTr="2791A436">
        <w:tc>
          <w:tcPr>
            <w:tcW w:w="3268" w:type="dxa"/>
          </w:tcPr>
          <w:p w14:paraId="4344C559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Name of Driver (Last, First, Middle):</w:t>
            </w:r>
          </w:p>
          <w:p w14:paraId="4053D27B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  <w:p w14:paraId="6ABE88C8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Minor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1084962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sz w:val="20"/>
                <w:szCs w:val="20"/>
              </w:rPr>
              <w:t xml:space="preserve"> Yes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2130589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sz w:val="20"/>
                <w:szCs w:val="20"/>
              </w:rPr>
              <w:t xml:space="preserve"> No</w:t>
            </w:r>
          </w:p>
          <w:p w14:paraId="2A92412A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Primary Language:</w:t>
            </w:r>
          </w:p>
          <w:p w14:paraId="47DAC04C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  <w:p w14:paraId="6DAC323E" w14:textId="586B1D75" w:rsidR="009D73E5" w:rsidRPr="0081189A" w:rsidRDefault="009D73E5" w:rsidP="009D73E5">
            <w:pPr>
              <w:pStyle w:val="BodyText"/>
              <w:keepNext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3268" w:type="dxa"/>
          </w:tcPr>
          <w:p w14:paraId="1B4A370C" w14:textId="77777777" w:rsidR="00F65CDC" w:rsidRPr="00F4358C" w:rsidRDefault="00F65CDC" w:rsidP="00F65CDC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>
              <w:rPr>
                <w:rFonts w:eastAsia="Arial" w:cs="Arial"/>
                <w:bCs/>
                <w:sz w:val="20"/>
                <w:szCs w:val="20"/>
              </w:rPr>
              <w:t>Address</w:t>
            </w:r>
            <w:r w:rsidRPr="00F4358C">
              <w:rPr>
                <w:rFonts w:eastAsia="Arial" w:cs="Arial"/>
                <w:bCs/>
                <w:sz w:val="20"/>
                <w:szCs w:val="20"/>
              </w:rPr>
              <w:t>:</w:t>
            </w:r>
          </w:p>
          <w:p w14:paraId="092E78F7" w14:textId="77777777" w:rsidR="00F65CDC" w:rsidRPr="00E546CF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56E358A5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1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6ACCA5A1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47FAFCB6" w14:textId="77777777" w:rsidR="00F65CDC" w:rsidRPr="009D73E5" w:rsidRDefault="00281601" w:rsidP="00F65CDC">
            <w:pPr>
              <w:pStyle w:val="BodyText"/>
              <w:keepNext/>
              <w:spacing w:before="200" w:after="200" w:line="240" w:lineRule="auto"/>
              <w:rPr>
                <w:rStyle w:val="CommentReference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1426685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1254099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-101423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  <w:p w14:paraId="02BDA943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2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41132C55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70080304" w14:textId="17988D2E" w:rsidR="00954FD2" w:rsidRPr="0081189A" w:rsidRDefault="00281601" w:rsidP="00F65CDC">
            <w:pPr>
              <w:pStyle w:val="BodyText"/>
              <w:keepNext/>
              <w:spacing w:before="200" w:after="200" w:line="240" w:lineRule="auto"/>
              <w:rPr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2027906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1910265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-892270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</w:tc>
        <w:tc>
          <w:tcPr>
            <w:tcW w:w="3269" w:type="dxa"/>
          </w:tcPr>
          <w:p w14:paraId="7E68B573" w14:textId="77777777" w:rsidR="00954FD2" w:rsidRPr="0081189A" w:rsidRDefault="00954FD2" w:rsidP="00742131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Injury Status: </w:t>
            </w:r>
          </w:p>
          <w:p w14:paraId="1205E681" w14:textId="77777777" w:rsidR="00954FD2" w:rsidRPr="0081189A" w:rsidRDefault="00281601" w:rsidP="00742131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207877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4FD2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954FD2" w:rsidRPr="0081189A">
              <w:rPr>
                <w:bCs/>
                <w:sz w:val="20"/>
                <w:szCs w:val="20"/>
              </w:rPr>
              <w:t xml:space="preserve"> Fatality</w:t>
            </w:r>
          </w:p>
          <w:p w14:paraId="0768A1BB" w14:textId="77777777" w:rsidR="00954FD2" w:rsidRPr="0081189A" w:rsidRDefault="00281601" w:rsidP="00742131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751271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4FD2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954FD2" w:rsidRPr="0081189A">
              <w:rPr>
                <w:bCs/>
                <w:sz w:val="20"/>
                <w:szCs w:val="20"/>
              </w:rPr>
              <w:t xml:space="preserve"> Injury</w:t>
            </w:r>
          </w:p>
          <w:p w14:paraId="5411459E" w14:textId="77777777" w:rsidR="00954FD2" w:rsidRPr="0081189A" w:rsidRDefault="00281601" w:rsidP="00742131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1888942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4FD2" w:rsidRPr="0081189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954FD2" w:rsidRPr="0081189A">
              <w:rPr>
                <w:bCs/>
                <w:sz w:val="20"/>
                <w:szCs w:val="20"/>
              </w:rPr>
              <w:t xml:space="preserve"> No Injury</w:t>
            </w:r>
          </w:p>
        </w:tc>
      </w:tr>
    </w:tbl>
    <w:p w14:paraId="06FAFF07" w14:textId="7C6F1715" w:rsidR="00DB3641" w:rsidRDefault="00DB3641" w:rsidP="00DB3641">
      <w:pPr>
        <w:pStyle w:val="Heading2"/>
      </w:pPr>
      <w:bookmarkStart w:id="4" w:name="_Toc184912803"/>
      <w:r>
        <w:t>Supplemental Non-Motorist Form</w:t>
      </w:r>
      <w:bookmarkEnd w:id="4"/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3268"/>
        <w:gridCol w:w="3268"/>
        <w:gridCol w:w="3269"/>
      </w:tblGrid>
      <w:tr w:rsidR="00F4358C" w:rsidRPr="00F4358C" w14:paraId="43150740" w14:textId="77777777" w:rsidTr="00F4358C">
        <w:trPr>
          <w:trHeight w:val="432"/>
        </w:trPr>
        <w:tc>
          <w:tcPr>
            <w:tcW w:w="9805" w:type="dxa"/>
            <w:gridSpan w:val="3"/>
            <w:shd w:val="clear" w:color="auto" w:fill="001646" w:themeFill="accent1"/>
          </w:tcPr>
          <w:p w14:paraId="4D86AFD9" w14:textId="77777777" w:rsidR="00F4358C" w:rsidRPr="00F4358C" w:rsidRDefault="00F4358C" w:rsidP="002A03B9">
            <w:pPr>
              <w:spacing w:before="200" w:after="200" w:line="240" w:lineRule="auto"/>
              <w:rPr>
                <w:rFonts w:eastAsia="Arial" w:cs="Arial"/>
                <w:b/>
                <w:sz w:val="20"/>
                <w:szCs w:val="20"/>
              </w:rPr>
            </w:pPr>
            <w:r w:rsidRPr="00F4358C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Non</w:t>
            </w:r>
            <w:r w:rsidRPr="00F4358C">
              <w:rPr>
                <w:rFonts w:eastAsia="Arial" w:cs="Arial"/>
                <w:b/>
                <w:color w:val="FFFFFF" w:themeColor="background1"/>
                <w:sz w:val="20"/>
                <w:szCs w:val="20"/>
                <w:shd w:val="clear" w:color="auto" w:fill="001646" w:themeFill="accent1"/>
              </w:rPr>
              <w:t xml:space="preserve">-Motorists Involved in Crash </w:t>
            </w:r>
            <w:r w:rsidRPr="00F4358C">
              <w:rPr>
                <w:rFonts w:eastAsia="Arial" w:cs="Arial"/>
                <w:b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>(List for Each Non-Motorist)</w:t>
            </w:r>
          </w:p>
        </w:tc>
      </w:tr>
      <w:tr w:rsidR="00F4358C" w:rsidRPr="00F4358C" w14:paraId="721C1A63" w14:textId="77777777" w:rsidTr="00F4358C">
        <w:trPr>
          <w:trHeight w:val="432"/>
        </w:trPr>
        <w:tc>
          <w:tcPr>
            <w:tcW w:w="3268" w:type="dxa"/>
            <w:shd w:val="clear" w:color="auto" w:fill="EBF3FA"/>
          </w:tcPr>
          <w:p w14:paraId="18C3FFEA" w14:textId="0D10B49E" w:rsidR="00F4358C" w:rsidRPr="00F4358C" w:rsidRDefault="00F4358C" w:rsidP="002A03B9">
            <w:pPr>
              <w:spacing w:before="200" w:after="200" w:line="240" w:lineRule="auto"/>
              <w:rPr>
                <w:rFonts w:eastAsia="Arial" w:cs="Arial"/>
                <w:b/>
                <w:color w:val="000000" w:themeColor="text1"/>
                <w:sz w:val="20"/>
                <w:szCs w:val="20"/>
              </w:rPr>
            </w:pPr>
            <w:r w:rsidRPr="47DD7A39">
              <w:rPr>
                <w:rFonts w:eastAsia="Arial" w:cs="Arial"/>
                <w:b/>
                <w:color w:val="000000" w:themeColor="text2"/>
                <w:sz w:val="20"/>
                <w:szCs w:val="20"/>
              </w:rPr>
              <w:t xml:space="preserve">NON-MOTORIST </w:t>
            </w:r>
            <w:r w:rsidR="00D17E12">
              <w:rPr>
                <w:rFonts w:eastAsia="Arial" w:cs="Arial"/>
                <w:b/>
                <w:color w:val="000000" w:themeColor="text2"/>
                <w:sz w:val="20"/>
                <w:szCs w:val="20"/>
              </w:rPr>
              <w:t>#__</w:t>
            </w:r>
            <w:r w:rsidR="00906DB8">
              <w:rPr>
                <w:rFonts w:eastAsia="Arial" w:cs="Arial"/>
                <w:b/>
                <w:color w:val="000000" w:themeColor="text2"/>
                <w:sz w:val="20"/>
                <w:szCs w:val="20"/>
              </w:rPr>
              <w:t>_</w:t>
            </w:r>
          </w:p>
        </w:tc>
        <w:tc>
          <w:tcPr>
            <w:tcW w:w="3268" w:type="dxa"/>
            <w:shd w:val="clear" w:color="auto" w:fill="EBF3FA"/>
          </w:tcPr>
          <w:p w14:paraId="323D696F" w14:textId="77777777" w:rsidR="00F4358C" w:rsidRPr="00F4358C" w:rsidRDefault="00F4358C" w:rsidP="002A03B9">
            <w:pPr>
              <w:spacing w:before="200" w:after="200" w:line="240" w:lineRule="auto"/>
              <w:rPr>
                <w:rFonts w:eastAsia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79028E5A" w14:textId="77777777" w:rsidR="00F4358C" w:rsidRPr="00F4358C" w:rsidRDefault="00F4358C" w:rsidP="002A03B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</w:p>
        </w:tc>
      </w:tr>
      <w:tr w:rsidR="00F4358C" w:rsidRPr="00F4358C" w14:paraId="46D00175" w14:textId="77777777">
        <w:tc>
          <w:tcPr>
            <w:tcW w:w="3268" w:type="dxa"/>
          </w:tcPr>
          <w:p w14:paraId="7FBB615E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Occupant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2004697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 or Pedestrian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1741296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  <w:p w14:paraId="529341D1" w14:textId="32032B7A" w:rsidR="00E546CF" w:rsidRPr="00E546CF" w:rsidRDefault="00F65CDC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If Occupant, </w:t>
            </w:r>
            <w:r>
              <w:rPr>
                <w:rFonts w:eastAsia="Arial" w:cs="Arial"/>
                <w:bCs/>
                <w:sz w:val="20"/>
                <w:szCs w:val="20"/>
              </w:rPr>
              <w:t>Vehicle # (from this form)</w:t>
            </w:r>
            <w:r w:rsidR="00E546CF" w:rsidRPr="00E546CF">
              <w:rPr>
                <w:rFonts w:eastAsia="Arial" w:cs="Arial"/>
                <w:bCs/>
                <w:sz w:val="20"/>
                <w:szCs w:val="20"/>
              </w:rPr>
              <w:t>:________</w:t>
            </w:r>
          </w:p>
          <w:p w14:paraId="7650D3B4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Name (Last, First, Middle):</w:t>
            </w:r>
          </w:p>
          <w:p w14:paraId="15D685FF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  <w:p w14:paraId="61DF46CD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Minor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62257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sz w:val="20"/>
                <w:szCs w:val="20"/>
              </w:rPr>
              <w:t xml:space="preserve"> Yes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1852646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sz w:val="20"/>
                <w:szCs w:val="20"/>
              </w:rPr>
              <w:t xml:space="preserve"> No</w:t>
            </w:r>
          </w:p>
          <w:p w14:paraId="4DAC0508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Primary Language:</w:t>
            </w:r>
          </w:p>
          <w:p w14:paraId="7D012176" w14:textId="5B49E696" w:rsidR="009D73E5" w:rsidRPr="00F4358C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8" w:type="dxa"/>
          </w:tcPr>
          <w:p w14:paraId="12255A17" w14:textId="77777777" w:rsidR="00F65CDC" w:rsidRPr="00F4358C" w:rsidRDefault="00F65CDC" w:rsidP="00F65CDC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>
              <w:rPr>
                <w:rFonts w:eastAsia="Arial" w:cs="Arial"/>
                <w:bCs/>
                <w:sz w:val="20"/>
                <w:szCs w:val="20"/>
              </w:rPr>
              <w:t>Address</w:t>
            </w:r>
            <w:r w:rsidRPr="00F4358C">
              <w:rPr>
                <w:rFonts w:eastAsia="Arial" w:cs="Arial"/>
                <w:bCs/>
                <w:sz w:val="20"/>
                <w:szCs w:val="20"/>
              </w:rPr>
              <w:t>:</w:t>
            </w:r>
          </w:p>
          <w:p w14:paraId="3DFDDAE7" w14:textId="77777777" w:rsidR="00F65CDC" w:rsidRPr="00E546CF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4EC3B2BF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1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44AD39A1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4488B313" w14:textId="77777777" w:rsidR="00F65CDC" w:rsidRPr="009D73E5" w:rsidRDefault="00281601" w:rsidP="00F65CDC">
            <w:pPr>
              <w:pStyle w:val="BodyText"/>
              <w:keepNext/>
              <w:spacing w:before="200" w:after="200" w:line="240" w:lineRule="auto"/>
              <w:rPr>
                <w:rStyle w:val="CommentReference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2146341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1323548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1516507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  <w:p w14:paraId="4B4AB4B9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2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0C03E85D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1808E7F0" w14:textId="0CF5F262" w:rsidR="00F4358C" w:rsidRPr="00F4358C" w:rsidRDefault="00281601" w:rsidP="00F65CDC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428342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1329023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-688144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</w:tc>
        <w:tc>
          <w:tcPr>
            <w:tcW w:w="3269" w:type="dxa"/>
          </w:tcPr>
          <w:p w14:paraId="28B6913F" w14:textId="77777777" w:rsidR="00F4358C" w:rsidRPr="00F4358C" w:rsidRDefault="00F4358C" w:rsidP="002A03B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F4358C">
              <w:rPr>
                <w:rFonts w:eastAsia="Arial" w:cs="Arial"/>
                <w:bCs/>
                <w:sz w:val="20"/>
                <w:szCs w:val="20"/>
              </w:rPr>
              <w:t xml:space="preserve">Injury Status: </w:t>
            </w:r>
          </w:p>
          <w:p w14:paraId="7EEED40E" w14:textId="77777777" w:rsidR="00F4358C" w:rsidRPr="00F4358C" w:rsidRDefault="00281601" w:rsidP="002A03B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410284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F4358C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F4358C">
              <w:rPr>
                <w:rFonts w:eastAsia="Arial" w:cs="Arial"/>
                <w:bCs/>
                <w:sz w:val="20"/>
                <w:szCs w:val="20"/>
              </w:rPr>
              <w:t xml:space="preserve"> Fatality</w:t>
            </w:r>
          </w:p>
          <w:p w14:paraId="2B4A29CE" w14:textId="77777777" w:rsidR="00F4358C" w:rsidRPr="00F4358C" w:rsidRDefault="00281601" w:rsidP="002A03B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1037245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F4358C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F4358C">
              <w:rPr>
                <w:rFonts w:eastAsia="Arial" w:cs="Arial"/>
                <w:bCs/>
                <w:sz w:val="20"/>
                <w:szCs w:val="20"/>
              </w:rPr>
              <w:t xml:space="preserve"> Injury</w:t>
            </w:r>
          </w:p>
          <w:p w14:paraId="57327C1B" w14:textId="77777777" w:rsidR="00F4358C" w:rsidRPr="00F4358C" w:rsidRDefault="00281601" w:rsidP="002A03B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29241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F4358C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F4358C">
              <w:rPr>
                <w:rFonts w:eastAsia="Arial" w:cs="Arial"/>
                <w:bCs/>
                <w:sz w:val="20"/>
                <w:szCs w:val="20"/>
              </w:rPr>
              <w:t xml:space="preserve"> No Injury</w:t>
            </w:r>
          </w:p>
        </w:tc>
      </w:tr>
      <w:tr w:rsidR="00F4358C" w:rsidRPr="00F4358C" w14:paraId="28A3E415" w14:textId="77777777" w:rsidTr="00F4358C">
        <w:trPr>
          <w:trHeight w:val="432"/>
        </w:trPr>
        <w:tc>
          <w:tcPr>
            <w:tcW w:w="3268" w:type="dxa"/>
            <w:shd w:val="clear" w:color="auto" w:fill="EBF3FA"/>
          </w:tcPr>
          <w:p w14:paraId="34D4C3B1" w14:textId="3A102D5B" w:rsidR="00F4358C" w:rsidRPr="00F4358C" w:rsidRDefault="00F4358C" w:rsidP="00E546CF">
            <w:pPr>
              <w:keepNext/>
              <w:spacing w:before="200" w:after="20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4358C">
              <w:rPr>
                <w:b/>
                <w:color w:val="000000" w:themeColor="text1"/>
                <w:sz w:val="20"/>
                <w:szCs w:val="20"/>
              </w:rPr>
              <w:t xml:space="preserve">NON-MOTORIST </w:t>
            </w:r>
            <w:r w:rsidR="00D17E12">
              <w:rPr>
                <w:b/>
                <w:color w:val="000000" w:themeColor="text1"/>
                <w:sz w:val="20"/>
                <w:szCs w:val="20"/>
              </w:rPr>
              <w:t>#__</w:t>
            </w:r>
            <w:r w:rsidR="00906DB8">
              <w:rPr>
                <w:b/>
                <w:color w:val="000000" w:themeColor="text1"/>
                <w:sz w:val="20"/>
                <w:szCs w:val="20"/>
              </w:rPr>
              <w:t>_</w:t>
            </w:r>
          </w:p>
        </w:tc>
        <w:tc>
          <w:tcPr>
            <w:tcW w:w="3268" w:type="dxa"/>
            <w:shd w:val="clear" w:color="auto" w:fill="EBF3FA"/>
          </w:tcPr>
          <w:p w14:paraId="61641D23" w14:textId="77777777" w:rsidR="00F4358C" w:rsidRPr="00F4358C" w:rsidRDefault="00F4358C" w:rsidP="00E546CF">
            <w:pPr>
              <w:keepNext/>
              <w:spacing w:before="200" w:after="20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58BEBEA0" w14:textId="77777777" w:rsidR="00F4358C" w:rsidRPr="00F4358C" w:rsidRDefault="00F4358C" w:rsidP="00E546CF">
            <w:pPr>
              <w:keepNext/>
              <w:spacing w:before="200" w:after="20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</w:p>
        </w:tc>
      </w:tr>
      <w:tr w:rsidR="00F4358C" w:rsidRPr="00F4358C" w14:paraId="5A2150CD" w14:textId="77777777">
        <w:tc>
          <w:tcPr>
            <w:tcW w:w="3268" w:type="dxa"/>
          </w:tcPr>
          <w:p w14:paraId="67F3A1D9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Occupant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132693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 or Pedestrian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480973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  <w:p w14:paraId="0894E112" w14:textId="0E0179FC" w:rsidR="00E546CF" w:rsidRPr="00E546CF" w:rsidRDefault="00F65CDC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If Occupant, </w:t>
            </w:r>
            <w:r>
              <w:rPr>
                <w:rFonts w:eastAsia="Arial" w:cs="Arial"/>
                <w:bCs/>
                <w:sz w:val="20"/>
                <w:szCs w:val="20"/>
              </w:rPr>
              <w:t>Vehicle # (from this form)</w:t>
            </w:r>
            <w:r w:rsidR="00E546CF" w:rsidRPr="00E546CF">
              <w:rPr>
                <w:rFonts w:eastAsia="Arial" w:cs="Arial"/>
                <w:bCs/>
                <w:sz w:val="20"/>
                <w:szCs w:val="20"/>
              </w:rPr>
              <w:t>:________</w:t>
            </w:r>
          </w:p>
          <w:p w14:paraId="528B1DD8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Name (Last, First, Middle):</w:t>
            </w:r>
          </w:p>
          <w:p w14:paraId="3E04CB0D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  <w:p w14:paraId="58EE748F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Minor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2105690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sz w:val="20"/>
                <w:szCs w:val="20"/>
              </w:rPr>
              <w:t xml:space="preserve"> Yes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530187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sz w:val="20"/>
                <w:szCs w:val="20"/>
              </w:rPr>
              <w:t xml:space="preserve"> No</w:t>
            </w:r>
          </w:p>
          <w:p w14:paraId="4EFA6CB0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Primary Language:</w:t>
            </w:r>
          </w:p>
          <w:p w14:paraId="1BFD352B" w14:textId="78287480" w:rsidR="009D73E5" w:rsidRPr="00F4358C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8" w:type="dxa"/>
          </w:tcPr>
          <w:p w14:paraId="51BFEEE7" w14:textId="77777777" w:rsidR="00F65CDC" w:rsidRPr="00F4358C" w:rsidRDefault="00F65CDC" w:rsidP="00F65CDC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>
              <w:rPr>
                <w:rFonts w:eastAsia="Arial" w:cs="Arial"/>
                <w:bCs/>
                <w:sz w:val="20"/>
                <w:szCs w:val="20"/>
              </w:rPr>
              <w:t>Address</w:t>
            </w:r>
            <w:r w:rsidRPr="00F4358C">
              <w:rPr>
                <w:rFonts w:eastAsia="Arial" w:cs="Arial"/>
                <w:bCs/>
                <w:sz w:val="20"/>
                <w:szCs w:val="20"/>
              </w:rPr>
              <w:t>:</w:t>
            </w:r>
          </w:p>
          <w:p w14:paraId="4B3CEC1C" w14:textId="77777777" w:rsidR="00F65CDC" w:rsidRPr="00E546CF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7B3ABFFE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1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17E45A9A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2E748C01" w14:textId="77777777" w:rsidR="00F65CDC" w:rsidRPr="009D73E5" w:rsidRDefault="00281601" w:rsidP="00F65CDC">
            <w:pPr>
              <w:pStyle w:val="BodyText"/>
              <w:keepNext/>
              <w:spacing w:before="200" w:after="200" w:line="240" w:lineRule="auto"/>
              <w:rPr>
                <w:rStyle w:val="CommentReference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709034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869261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1540323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  <w:p w14:paraId="482BD5D5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2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54B7338E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45DB6F79" w14:textId="1341AD00" w:rsidR="00F4358C" w:rsidRPr="00F4358C" w:rsidRDefault="00281601" w:rsidP="00F65CDC">
            <w:pPr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776909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-464127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1142698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</w:tc>
        <w:tc>
          <w:tcPr>
            <w:tcW w:w="3269" w:type="dxa"/>
          </w:tcPr>
          <w:p w14:paraId="0E503E77" w14:textId="77777777" w:rsidR="00F4358C" w:rsidRPr="00F4358C" w:rsidRDefault="00F4358C" w:rsidP="002A03B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F4358C">
              <w:rPr>
                <w:rFonts w:eastAsia="Arial" w:cs="Arial"/>
                <w:bCs/>
                <w:sz w:val="20"/>
                <w:szCs w:val="20"/>
              </w:rPr>
              <w:t xml:space="preserve">Injury Status: </w:t>
            </w:r>
          </w:p>
          <w:p w14:paraId="377915FA" w14:textId="77777777" w:rsidR="00F4358C" w:rsidRPr="00F4358C" w:rsidRDefault="00281601" w:rsidP="002A03B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355501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F4358C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F4358C">
              <w:rPr>
                <w:rFonts w:eastAsia="Arial" w:cs="Arial"/>
                <w:bCs/>
                <w:sz w:val="20"/>
                <w:szCs w:val="20"/>
              </w:rPr>
              <w:t xml:space="preserve"> Fatality</w:t>
            </w:r>
          </w:p>
          <w:p w14:paraId="3B4CDAE2" w14:textId="77777777" w:rsidR="00F4358C" w:rsidRPr="00F4358C" w:rsidRDefault="00281601" w:rsidP="002A03B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689826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F4358C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F4358C">
              <w:rPr>
                <w:rFonts w:eastAsia="Arial" w:cs="Arial"/>
                <w:bCs/>
                <w:sz w:val="20"/>
                <w:szCs w:val="20"/>
              </w:rPr>
              <w:t xml:space="preserve"> Injury</w:t>
            </w:r>
          </w:p>
          <w:p w14:paraId="0E75D963" w14:textId="77777777" w:rsidR="00F4358C" w:rsidRPr="00F4358C" w:rsidRDefault="00281601" w:rsidP="002A03B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169070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F4358C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F4358C">
              <w:rPr>
                <w:rFonts w:eastAsia="Arial" w:cs="Arial"/>
                <w:bCs/>
                <w:sz w:val="20"/>
                <w:szCs w:val="20"/>
              </w:rPr>
              <w:t xml:space="preserve"> No Injury</w:t>
            </w:r>
          </w:p>
        </w:tc>
      </w:tr>
      <w:tr w:rsidR="00476507" w:rsidRPr="00F4358C" w14:paraId="24003984" w14:textId="77777777" w:rsidTr="00476507">
        <w:trPr>
          <w:trHeight w:val="432"/>
        </w:trPr>
        <w:tc>
          <w:tcPr>
            <w:tcW w:w="9805" w:type="dxa"/>
            <w:gridSpan w:val="3"/>
            <w:shd w:val="clear" w:color="auto" w:fill="001646" w:themeFill="accent1"/>
          </w:tcPr>
          <w:p w14:paraId="74DB8167" w14:textId="608E1787" w:rsidR="00476507" w:rsidRPr="00F4358C" w:rsidRDefault="00476507" w:rsidP="002A03B9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F4358C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Non</w:t>
            </w:r>
            <w:r w:rsidRPr="00F4358C">
              <w:rPr>
                <w:rFonts w:eastAsia="Arial" w:cs="Arial"/>
                <w:b/>
                <w:color w:val="FFFFFF" w:themeColor="background1"/>
                <w:sz w:val="20"/>
                <w:szCs w:val="20"/>
                <w:shd w:val="clear" w:color="auto" w:fill="001646" w:themeFill="accent1"/>
              </w:rPr>
              <w:t xml:space="preserve">-Motorists Involved in Crash </w:t>
            </w:r>
            <w:r w:rsidRPr="00F4358C">
              <w:rPr>
                <w:rFonts w:eastAsia="Arial" w:cs="Arial"/>
                <w:b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>(List for Each Non-Motorist)</w:t>
            </w:r>
            <w:r w:rsidR="007944CA">
              <w:rPr>
                <w:rFonts w:eastAsia="Arial" w:cs="Arial"/>
                <w:b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 xml:space="preserve"> </w:t>
            </w:r>
            <w:r w:rsidR="007944CA" w:rsidRPr="007944CA">
              <w:rPr>
                <w:rFonts w:eastAsia="Arial" w:cs="Arial"/>
                <w:b/>
                <w:color w:val="FFFFFF" w:themeColor="background1"/>
                <w:sz w:val="20"/>
                <w:szCs w:val="20"/>
                <w:shd w:val="clear" w:color="auto" w:fill="001646" w:themeFill="accent1"/>
              </w:rPr>
              <w:t>Cont.</w:t>
            </w:r>
          </w:p>
        </w:tc>
      </w:tr>
      <w:tr w:rsidR="00F4358C" w:rsidRPr="00F4358C" w14:paraId="0AD8C2CD" w14:textId="77777777" w:rsidTr="00F4358C">
        <w:trPr>
          <w:trHeight w:val="432"/>
        </w:trPr>
        <w:tc>
          <w:tcPr>
            <w:tcW w:w="3268" w:type="dxa"/>
            <w:shd w:val="clear" w:color="auto" w:fill="EBF3FA"/>
          </w:tcPr>
          <w:p w14:paraId="4B25BE42" w14:textId="35F1DF40" w:rsidR="00F4358C" w:rsidRPr="00F4358C" w:rsidRDefault="00F4358C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F4358C">
              <w:rPr>
                <w:rFonts w:eastAsia="Arial" w:cs="Arial"/>
                <w:b/>
                <w:color w:val="000000" w:themeColor="text1"/>
                <w:sz w:val="20"/>
                <w:szCs w:val="20"/>
              </w:rPr>
              <w:t xml:space="preserve">NON-MOTORIST </w:t>
            </w:r>
            <w:r w:rsidR="00D17E12">
              <w:rPr>
                <w:rFonts w:eastAsia="Arial" w:cs="Arial"/>
                <w:b/>
                <w:color w:val="000000" w:themeColor="text1"/>
                <w:sz w:val="20"/>
                <w:szCs w:val="20"/>
              </w:rPr>
              <w:t>#__</w:t>
            </w:r>
            <w:r w:rsidR="00906DB8">
              <w:rPr>
                <w:rFonts w:eastAsia="Arial" w:cs="Arial"/>
                <w:b/>
                <w:color w:val="000000" w:themeColor="text1"/>
                <w:sz w:val="20"/>
                <w:szCs w:val="20"/>
              </w:rPr>
              <w:t>_</w:t>
            </w:r>
          </w:p>
        </w:tc>
        <w:tc>
          <w:tcPr>
            <w:tcW w:w="3268" w:type="dxa"/>
            <w:shd w:val="clear" w:color="auto" w:fill="EBF3FA"/>
          </w:tcPr>
          <w:p w14:paraId="0200D880" w14:textId="77777777" w:rsidR="00F4358C" w:rsidRPr="00F4358C" w:rsidRDefault="00F4358C" w:rsidP="00E546CF">
            <w:pPr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757E56E7" w14:textId="77777777" w:rsidR="00F4358C" w:rsidRPr="00F4358C" w:rsidRDefault="00F4358C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</w:p>
        </w:tc>
      </w:tr>
      <w:tr w:rsidR="00F4358C" w:rsidRPr="00F4358C" w14:paraId="7291C0BB" w14:textId="77777777">
        <w:tc>
          <w:tcPr>
            <w:tcW w:w="3268" w:type="dxa"/>
          </w:tcPr>
          <w:p w14:paraId="4276B998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Occupant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1226565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 or Pedestrian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2052182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  <w:p w14:paraId="5FBAD083" w14:textId="0FFCE6A9" w:rsidR="00E546CF" w:rsidRPr="00E546CF" w:rsidRDefault="00F65CDC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If Occupant, </w:t>
            </w:r>
            <w:r>
              <w:rPr>
                <w:rFonts w:eastAsia="Arial" w:cs="Arial"/>
                <w:bCs/>
                <w:sz w:val="20"/>
                <w:szCs w:val="20"/>
              </w:rPr>
              <w:t>Vehicle # (from this form)</w:t>
            </w:r>
            <w:r w:rsidR="00E546CF" w:rsidRPr="00E546CF">
              <w:rPr>
                <w:rFonts w:eastAsia="Arial" w:cs="Arial"/>
                <w:bCs/>
                <w:sz w:val="20"/>
                <w:szCs w:val="20"/>
              </w:rPr>
              <w:t>:________</w:t>
            </w:r>
          </w:p>
          <w:p w14:paraId="1CDE18B2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Name (Last, First, Middle):</w:t>
            </w:r>
          </w:p>
          <w:p w14:paraId="0F6615BF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  <w:p w14:paraId="5A5CF2E3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Minor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1000384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sz w:val="20"/>
                <w:szCs w:val="20"/>
              </w:rPr>
              <w:t xml:space="preserve"> Yes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1210077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sz w:val="20"/>
                <w:szCs w:val="20"/>
              </w:rPr>
              <w:t xml:space="preserve"> No</w:t>
            </w:r>
          </w:p>
          <w:p w14:paraId="3ADED8A4" w14:textId="77777777" w:rsidR="00E546CF" w:rsidRPr="00E546CF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Primary Language:</w:t>
            </w:r>
          </w:p>
          <w:p w14:paraId="6B785088" w14:textId="1229CDD1" w:rsidR="009D73E5" w:rsidRPr="00F4358C" w:rsidRDefault="00E546CF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8" w:type="dxa"/>
          </w:tcPr>
          <w:p w14:paraId="3C053269" w14:textId="77777777" w:rsidR="00F65CDC" w:rsidRPr="00F4358C" w:rsidRDefault="00F65CDC" w:rsidP="00F65CDC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>
              <w:rPr>
                <w:rFonts w:eastAsia="Arial" w:cs="Arial"/>
                <w:bCs/>
                <w:sz w:val="20"/>
                <w:szCs w:val="20"/>
              </w:rPr>
              <w:t>Address</w:t>
            </w:r>
            <w:r w:rsidRPr="00F4358C">
              <w:rPr>
                <w:rFonts w:eastAsia="Arial" w:cs="Arial"/>
                <w:bCs/>
                <w:sz w:val="20"/>
                <w:szCs w:val="20"/>
              </w:rPr>
              <w:t>:</w:t>
            </w:r>
          </w:p>
          <w:p w14:paraId="2E6BAAB5" w14:textId="77777777" w:rsidR="00F65CDC" w:rsidRPr="00E546CF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73809CF2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1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2811DCC9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504FE203" w14:textId="77777777" w:rsidR="00F65CDC" w:rsidRPr="009D73E5" w:rsidRDefault="00281601" w:rsidP="00F65CDC">
            <w:pPr>
              <w:pStyle w:val="BodyText"/>
              <w:keepNext/>
              <w:spacing w:before="200" w:after="200" w:line="240" w:lineRule="auto"/>
              <w:rPr>
                <w:rStyle w:val="CommentReference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2124447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658422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594446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  <w:p w14:paraId="239E6283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2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0E35F1C4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4959D48A" w14:textId="4688AC31" w:rsidR="00F4358C" w:rsidRPr="00F4358C" w:rsidRDefault="00281601" w:rsidP="00F65CDC">
            <w:pPr>
              <w:keepNext/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1377888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1622112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1420832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</w:tc>
        <w:tc>
          <w:tcPr>
            <w:tcW w:w="3269" w:type="dxa"/>
          </w:tcPr>
          <w:p w14:paraId="163B9B8F" w14:textId="77777777" w:rsidR="00F4358C" w:rsidRPr="00F4358C" w:rsidRDefault="00F4358C" w:rsidP="002A03B9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F4358C">
              <w:rPr>
                <w:rFonts w:eastAsia="Arial" w:cs="Arial"/>
                <w:bCs/>
                <w:sz w:val="20"/>
                <w:szCs w:val="20"/>
              </w:rPr>
              <w:t xml:space="preserve">Injury Status: </w:t>
            </w:r>
          </w:p>
          <w:p w14:paraId="07CB863C" w14:textId="77777777" w:rsidR="00F4358C" w:rsidRPr="00F4358C" w:rsidRDefault="00281601" w:rsidP="002A03B9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719669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F4358C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F4358C">
              <w:rPr>
                <w:rFonts w:eastAsia="Arial" w:cs="Arial"/>
                <w:bCs/>
                <w:sz w:val="20"/>
                <w:szCs w:val="20"/>
              </w:rPr>
              <w:t xml:space="preserve"> Fatality</w:t>
            </w:r>
          </w:p>
          <w:p w14:paraId="25E951A3" w14:textId="77777777" w:rsidR="00F4358C" w:rsidRPr="00F4358C" w:rsidRDefault="00281601" w:rsidP="002A03B9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1835827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F4358C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F4358C">
              <w:rPr>
                <w:rFonts w:eastAsia="Arial" w:cs="Arial"/>
                <w:bCs/>
                <w:sz w:val="20"/>
                <w:szCs w:val="20"/>
              </w:rPr>
              <w:t xml:space="preserve"> Injury</w:t>
            </w:r>
          </w:p>
          <w:p w14:paraId="02EDA9A5" w14:textId="77777777" w:rsidR="00F4358C" w:rsidRPr="00F4358C" w:rsidRDefault="00281601" w:rsidP="002A03B9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515964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F4358C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F4358C">
              <w:rPr>
                <w:rFonts w:eastAsia="Arial" w:cs="Arial"/>
                <w:bCs/>
                <w:sz w:val="20"/>
                <w:szCs w:val="20"/>
              </w:rPr>
              <w:t xml:space="preserve"> No Injury</w:t>
            </w:r>
          </w:p>
        </w:tc>
      </w:tr>
      <w:tr w:rsidR="00F4358C" w:rsidRPr="0081189A" w14:paraId="746027A0" w14:textId="77777777">
        <w:tc>
          <w:tcPr>
            <w:tcW w:w="3268" w:type="dxa"/>
            <w:shd w:val="clear" w:color="auto" w:fill="EBF3FA"/>
          </w:tcPr>
          <w:p w14:paraId="32B7CF34" w14:textId="5FF40509" w:rsidR="00F4358C" w:rsidRPr="0081189A" w:rsidRDefault="00F4358C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F4358C">
              <w:rPr>
                <w:rFonts w:eastAsia="Arial" w:cs="Arial"/>
                <w:b/>
                <w:color w:val="000000" w:themeColor="text1"/>
                <w:sz w:val="20"/>
                <w:szCs w:val="20"/>
              </w:rPr>
              <w:t>NON-MOTORIST</w:t>
            </w:r>
            <w:r w:rsidRPr="0081189A">
              <w:rPr>
                <w:rFonts w:eastAsia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D17E12">
              <w:rPr>
                <w:rFonts w:eastAsia="Arial" w:cs="Arial"/>
                <w:b/>
                <w:color w:val="000000" w:themeColor="text1"/>
                <w:sz w:val="20"/>
                <w:szCs w:val="20"/>
              </w:rPr>
              <w:t>#__</w:t>
            </w:r>
            <w:r w:rsidR="00906DB8">
              <w:rPr>
                <w:rFonts w:eastAsia="Arial" w:cs="Arial"/>
                <w:b/>
                <w:color w:val="000000" w:themeColor="text1"/>
                <w:sz w:val="20"/>
                <w:szCs w:val="20"/>
              </w:rPr>
              <w:t>_</w:t>
            </w:r>
          </w:p>
        </w:tc>
        <w:tc>
          <w:tcPr>
            <w:tcW w:w="3268" w:type="dxa"/>
            <w:shd w:val="clear" w:color="auto" w:fill="EBF3FA"/>
          </w:tcPr>
          <w:p w14:paraId="5094CB71" w14:textId="77777777" w:rsidR="00F4358C" w:rsidRPr="0081189A" w:rsidRDefault="00F4358C" w:rsidP="00E546CF">
            <w:pPr>
              <w:keepNext/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774D87D0" w14:textId="77777777" w:rsidR="00F4358C" w:rsidRPr="0081189A" w:rsidRDefault="00F4358C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</w:p>
        </w:tc>
      </w:tr>
      <w:tr w:rsidR="00F4358C" w:rsidRPr="0081189A" w14:paraId="2A12AA45" w14:textId="77777777">
        <w:tc>
          <w:tcPr>
            <w:tcW w:w="3268" w:type="dxa"/>
          </w:tcPr>
          <w:p w14:paraId="28BA61B2" w14:textId="77777777" w:rsidR="00E546CF" w:rsidRPr="00E546CF" w:rsidRDefault="00E546CF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Occupant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889077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 or Pedestrian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1787233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  <w:p w14:paraId="1142A622" w14:textId="1908FFFD" w:rsidR="00E546CF" w:rsidRPr="00E546CF" w:rsidRDefault="00F65CDC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If Occupant, </w:t>
            </w:r>
            <w:r>
              <w:rPr>
                <w:rFonts w:eastAsia="Arial" w:cs="Arial"/>
                <w:bCs/>
                <w:sz w:val="20"/>
                <w:szCs w:val="20"/>
              </w:rPr>
              <w:t>Vehicle # (from this form)</w:t>
            </w:r>
            <w:r w:rsidR="00E546CF" w:rsidRPr="00E546CF">
              <w:rPr>
                <w:rFonts w:eastAsia="Arial" w:cs="Arial"/>
                <w:bCs/>
                <w:sz w:val="20"/>
                <w:szCs w:val="20"/>
              </w:rPr>
              <w:t>:________</w:t>
            </w:r>
          </w:p>
          <w:p w14:paraId="44EC303B" w14:textId="77777777" w:rsidR="00E546CF" w:rsidRPr="00E546CF" w:rsidRDefault="00E546CF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Name (Last, First, Middle):</w:t>
            </w:r>
          </w:p>
          <w:p w14:paraId="34032505" w14:textId="77777777" w:rsidR="00E546CF" w:rsidRPr="00E546CF" w:rsidRDefault="00E546CF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  <w:p w14:paraId="77B005A2" w14:textId="77777777" w:rsidR="00E546CF" w:rsidRPr="00E546CF" w:rsidRDefault="00E546CF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Minor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1071773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sz w:val="20"/>
                <w:szCs w:val="20"/>
              </w:rPr>
              <w:t xml:space="preserve"> Yes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1409688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sz w:val="20"/>
                <w:szCs w:val="20"/>
              </w:rPr>
              <w:t xml:space="preserve"> No</w:t>
            </w:r>
          </w:p>
          <w:p w14:paraId="36D5095E" w14:textId="77777777" w:rsidR="00E546CF" w:rsidRPr="00E546CF" w:rsidRDefault="00E546CF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Primary Language:</w:t>
            </w:r>
          </w:p>
          <w:p w14:paraId="27DD2913" w14:textId="79673DF7" w:rsidR="009D73E5" w:rsidRPr="0081189A" w:rsidRDefault="00E546CF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bCs/>
                <w:sz w:val="20"/>
                <w:szCs w:val="20"/>
              </w:rPr>
              <w:t>_______________________</w:t>
            </w:r>
            <w:r w:rsidR="009D73E5" w:rsidRPr="00F4358C">
              <w:rPr>
                <w:rFonts w:eastAsia="Arial" w:cs="Arial"/>
                <w:bCs/>
                <w:sz w:val="20"/>
                <w:szCs w:val="20"/>
              </w:rPr>
              <w:t>____</w:t>
            </w:r>
          </w:p>
        </w:tc>
        <w:tc>
          <w:tcPr>
            <w:tcW w:w="3268" w:type="dxa"/>
          </w:tcPr>
          <w:p w14:paraId="54471560" w14:textId="77777777" w:rsidR="00F65CDC" w:rsidRPr="00F4358C" w:rsidRDefault="00F65CDC" w:rsidP="00F65CDC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>
              <w:rPr>
                <w:rFonts w:eastAsia="Arial" w:cs="Arial"/>
                <w:bCs/>
                <w:sz w:val="20"/>
                <w:szCs w:val="20"/>
              </w:rPr>
              <w:t>Address</w:t>
            </w:r>
            <w:r w:rsidRPr="00F4358C">
              <w:rPr>
                <w:rFonts w:eastAsia="Arial" w:cs="Arial"/>
                <w:bCs/>
                <w:sz w:val="20"/>
                <w:szCs w:val="20"/>
              </w:rPr>
              <w:t>:</w:t>
            </w:r>
          </w:p>
          <w:p w14:paraId="460BE13C" w14:textId="77777777" w:rsidR="00F65CDC" w:rsidRPr="00E546CF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50CCA113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1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554C2D6B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667741B4" w14:textId="77777777" w:rsidR="00F65CDC" w:rsidRPr="009D73E5" w:rsidRDefault="00281601" w:rsidP="00F65CDC">
            <w:pPr>
              <w:pStyle w:val="BodyText"/>
              <w:keepNext/>
              <w:spacing w:before="200" w:after="200" w:line="240" w:lineRule="auto"/>
              <w:rPr>
                <w:rStyle w:val="CommentReference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2066009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-56714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-181925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  <w:p w14:paraId="08207C72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2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6152E406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6A7D92CB" w14:textId="4402A660" w:rsidR="00F4358C" w:rsidRPr="0081189A" w:rsidRDefault="00281601" w:rsidP="00F65CDC">
            <w:pPr>
              <w:keepNext/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742921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799188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-351572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</w:tc>
        <w:tc>
          <w:tcPr>
            <w:tcW w:w="3269" w:type="dxa"/>
          </w:tcPr>
          <w:p w14:paraId="4380051A" w14:textId="77777777" w:rsidR="00F4358C" w:rsidRPr="00F4358C" w:rsidRDefault="00F4358C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F4358C">
              <w:rPr>
                <w:rFonts w:eastAsia="Arial" w:cs="Arial"/>
                <w:bCs/>
                <w:sz w:val="20"/>
                <w:szCs w:val="20"/>
              </w:rPr>
              <w:t xml:space="preserve">Injury Status: </w:t>
            </w:r>
          </w:p>
          <w:p w14:paraId="2150851F" w14:textId="77777777" w:rsidR="00F4358C" w:rsidRPr="00F4358C" w:rsidRDefault="00281601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786783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F4358C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F4358C">
              <w:rPr>
                <w:rFonts w:eastAsia="Arial" w:cs="Arial"/>
                <w:bCs/>
                <w:sz w:val="20"/>
                <w:szCs w:val="20"/>
              </w:rPr>
              <w:t xml:space="preserve"> Fatality</w:t>
            </w:r>
          </w:p>
          <w:p w14:paraId="290FC576" w14:textId="77777777" w:rsidR="00F4358C" w:rsidRPr="00F4358C" w:rsidRDefault="00281601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673845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358C" w:rsidRPr="00F4358C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F4358C">
              <w:rPr>
                <w:rFonts w:eastAsia="Arial" w:cs="Arial"/>
                <w:bCs/>
                <w:sz w:val="20"/>
                <w:szCs w:val="20"/>
              </w:rPr>
              <w:t xml:space="preserve"> Injury</w:t>
            </w:r>
          </w:p>
          <w:p w14:paraId="6E756E3A" w14:textId="07FAA443" w:rsidR="00F4358C" w:rsidRPr="0081189A" w:rsidRDefault="00281601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993612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>
                  <w:rPr>
                    <w:rFonts w:ascii="MS Gothic" w:eastAsia="MS Gothic" w:hAnsi="MS Gothic" w:cs="Arial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4358C" w:rsidRPr="00F4358C">
              <w:rPr>
                <w:rFonts w:eastAsia="Arial" w:cs="Arial"/>
                <w:bCs/>
                <w:sz w:val="20"/>
                <w:szCs w:val="20"/>
              </w:rPr>
              <w:t xml:space="preserve"> No Injury</w:t>
            </w:r>
          </w:p>
        </w:tc>
      </w:tr>
      <w:tr w:rsidR="0081189A" w:rsidRPr="0081189A" w14:paraId="1BD3CAB9" w14:textId="77777777" w:rsidTr="0081189A">
        <w:tc>
          <w:tcPr>
            <w:tcW w:w="3268" w:type="dxa"/>
            <w:shd w:val="clear" w:color="auto" w:fill="EBF3FA"/>
          </w:tcPr>
          <w:p w14:paraId="5D7E45FD" w14:textId="04F8D683" w:rsidR="0081189A" w:rsidRPr="0081189A" w:rsidRDefault="0081189A" w:rsidP="00BF6D89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F4358C">
              <w:rPr>
                <w:rFonts w:eastAsia="Arial" w:cs="Arial"/>
                <w:b/>
                <w:color w:val="000000" w:themeColor="text1"/>
                <w:sz w:val="20"/>
                <w:szCs w:val="20"/>
              </w:rPr>
              <w:t>NON-MOTORIST</w:t>
            </w:r>
            <w:r w:rsidRPr="0081189A">
              <w:rPr>
                <w:rFonts w:eastAsia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D17E12">
              <w:rPr>
                <w:rFonts w:eastAsia="Arial" w:cs="Arial"/>
                <w:b/>
                <w:color w:val="000000" w:themeColor="text1"/>
                <w:sz w:val="20"/>
                <w:szCs w:val="20"/>
              </w:rPr>
              <w:t>#__</w:t>
            </w:r>
            <w:r w:rsidR="00906DB8">
              <w:rPr>
                <w:rFonts w:eastAsia="Arial" w:cs="Arial"/>
                <w:b/>
                <w:color w:val="000000" w:themeColor="text1"/>
                <w:sz w:val="20"/>
                <w:szCs w:val="20"/>
              </w:rPr>
              <w:t>_</w:t>
            </w:r>
          </w:p>
        </w:tc>
        <w:tc>
          <w:tcPr>
            <w:tcW w:w="3268" w:type="dxa"/>
            <w:shd w:val="clear" w:color="auto" w:fill="EBF3FA"/>
          </w:tcPr>
          <w:p w14:paraId="504FF4E5" w14:textId="77777777" w:rsidR="0081189A" w:rsidRPr="0081189A" w:rsidRDefault="0081189A" w:rsidP="00BF6D89">
            <w:pPr>
              <w:keepNext/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2672C3F1" w14:textId="77777777" w:rsidR="0081189A" w:rsidRPr="0081189A" w:rsidRDefault="0081189A" w:rsidP="00BF6D89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</w:p>
        </w:tc>
      </w:tr>
      <w:tr w:rsidR="0081189A" w:rsidRPr="0081189A" w14:paraId="2A00D142" w14:textId="77777777">
        <w:tc>
          <w:tcPr>
            <w:tcW w:w="3268" w:type="dxa"/>
          </w:tcPr>
          <w:p w14:paraId="149473D1" w14:textId="77777777" w:rsidR="00E546CF" w:rsidRPr="00E546CF" w:rsidRDefault="00E546CF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Occupant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340594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 or Pedestrian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643437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  <w:p w14:paraId="1E2BE6EE" w14:textId="04897DD8" w:rsidR="00E546CF" w:rsidRPr="00E546CF" w:rsidRDefault="00E546CF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If Occupant, </w:t>
            </w:r>
            <w:r w:rsidR="00F65CDC">
              <w:rPr>
                <w:rFonts w:eastAsia="Arial" w:cs="Arial"/>
                <w:bCs/>
                <w:sz w:val="20"/>
                <w:szCs w:val="20"/>
              </w:rPr>
              <w:t>Vehicle # (from this form)</w:t>
            </w:r>
            <w:r w:rsidRPr="00E546CF">
              <w:rPr>
                <w:rFonts w:eastAsia="Arial" w:cs="Arial"/>
                <w:bCs/>
                <w:sz w:val="20"/>
                <w:szCs w:val="20"/>
              </w:rPr>
              <w:t>:________</w:t>
            </w:r>
          </w:p>
          <w:p w14:paraId="1546EF50" w14:textId="77777777" w:rsidR="00E546CF" w:rsidRPr="00E546CF" w:rsidRDefault="00E546CF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Name (Last, First, Middle):</w:t>
            </w:r>
          </w:p>
          <w:p w14:paraId="7A78CC63" w14:textId="77777777" w:rsidR="00E546CF" w:rsidRDefault="00E546CF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81189A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  <w:p w14:paraId="01249965" w14:textId="5278AC5A" w:rsidR="00E546CF" w:rsidRPr="00E546CF" w:rsidRDefault="00E546CF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 xml:space="preserve">Minor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366647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sz w:val="20"/>
                <w:szCs w:val="20"/>
              </w:rPr>
              <w:t xml:space="preserve"> Yes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668142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546CF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546CF">
              <w:rPr>
                <w:rFonts w:eastAsia="Arial" w:cs="Arial"/>
                <w:sz w:val="20"/>
                <w:szCs w:val="20"/>
              </w:rPr>
              <w:t xml:space="preserve"> No</w:t>
            </w:r>
          </w:p>
          <w:p w14:paraId="741D7069" w14:textId="77777777" w:rsidR="00E546CF" w:rsidRPr="00E546CF" w:rsidRDefault="00E546CF" w:rsidP="00E546CF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Primary Language:</w:t>
            </w:r>
          </w:p>
          <w:p w14:paraId="2714CA57" w14:textId="1D468C3C" w:rsidR="009D73E5" w:rsidRPr="00F4358C" w:rsidRDefault="00E546CF" w:rsidP="00E546CF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81189A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8" w:type="dxa"/>
          </w:tcPr>
          <w:p w14:paraId="1D8D4500" w14:textId="77777777" w:rsidR="00F65CDC" w:rsidRPr="00F4358C" w:rsidRDefault="00F65CDC" w:rsidP="00F65CDC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>
              <w:rPr>
                <w:rFonts w:eastAsia="Arial" w:cs="Arial"/>
                <w:bCs/>
                <w:sz w:val="20"/>
                <w:szCs w:val="20"/>
              </w:rPr>
              <w:t>Address</w:t>
            </w:r>
            <w:r w:rsidRPr="00F4358C">
              <w:rPr>
                <w:rFonts w:eastAsia="Arial" w:cs="Arial"/>
                <w:bCs/>
                <w:sz w:val="20"/>
                <w:szCs w:val="20"/>
              </w:rPr>
              <w:t>:</w:t>
            </w:r>
          </w:p>
          <w:p w14:paraId="4F9CC4DA" w14:textId="77777777" w:rsidR="00F65CDC" w:rsidRPr="00E546CF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E546CF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4C38AD58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1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355EF41E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16C7F300" w14:textId="77777777" w:rsidR="00F65CDC" w:rsidRPr="009D73E5" w:rsidRDefault="00281601" w:rsidP="00F65CDC">
            <w:pPr>
              <w:pStyle w:val="BodyText"/>
              <w:keepNext/>
              <w:spacing w:before="200" w:after="200" w:line="240" w:lineRule="auto"/>
              <w:rPr>
                <w:rStyle w:val="CommentReference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258417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1676914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-1473599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  <w:p w14:paraId="0FC20126" w14:textId="77777777" w:rsidR="00F65CDC" w:rsidRPr="0081189A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Phone Number</w:t>
            </w:r>
            <w:r>
              <w:rPr>
                <w:bCs/>
                <w:sz w:val="20"/>
                <w:szCs w:val="20"/>
              </w:rPr>
              <w:t xml:space="preserve"> 2</w:t>
            </w:r>
            <w:r w:rsidRPr="0081189A">
              <w:rPr>
                <w:bCs/>
                <w:sz w:val="20"/>
                <w:szCs w:val="20"/>
              </w:rPr>
              <w:t xml:space="preserve">: </w:t>
            </w:r>
          </w:p>
          <w:p w14:paraId="20B2C07C" w14:textId="77777777" w:rsidR="00F65CDC" w:rsidRDefault="00F65CDC" w:rsidP="00F65CDC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</w:t>
            </w:r>
          </w:p>
          <w:p w14:paraId="63A328BF" w14:textId="048F18F0" w:rsidR="0081189A" w:rsidRPr="00F4358C" w:rsidRDefault="00281601" w:rsidP="00F65CDC">
            <w:pPr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-994953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-611672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195999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Style w:val="CommentReference"/>
                <w:sz w:val="20"/>
                <w:szCs w:val="20"/>
              </w:rPr>
              <w:t xml:space="preserve"> Work</w:t>
            </w:r>
          </w:p>
        </w:tc>
        <w:tc>
          <w:tcPr>
            <w:tcW w:w="3269" w:type="dxa"/>
          </w:tcPr>
          <w:p w14:paraId="6983830B" w14:textId="77777777" w:rsidR="0081189A" w:rsidRPr="00F4358C" w:rsidRDefault="0081189A" w:rsidP="002A03B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F4358C">
              <w:rPr>
                <w:rFonts w:eastAsia="Arial" w:cs="Arial"/>
                <w:bCs/>
                <w:sz w:val="20"/>
                <w:szCs w:val="20"/>
              </w:rPr>
              <w:t xml:space="preserve">Injury Status: </w:t>
            </w:r>
          </w:p>
          <w:p w14:paraId="75473D6C" w14:textId="77777777" w:rsidR="0081189A" w:rsidRPr="00F4358C" w:rsidRDefault="00281601" w:rsidP="002A03B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98153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189A" w:rsidRPr="00F4358C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81189A" w:rsidRPr="00F4358C">
              <w:rPr>
                <w:rFonts w:eastAsia="Arial" w:cs="Arial"/>
                <w:bCs/>
                <w:sz w:val="20"/>
                <w:szCs w:val="20"/>
              </w:rPr>
              <w:t xml:space="preserve"> Fatality</w:t>
            </w:r>
          </w:p>
          <w:p w14:paraId="490C3ED0" w14:textId="77777777" w:rsidR="0081189A" w:rsidRPr="00F4358C" w:rsidRDefault="00281601" w:rsidP="002A03B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1365057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189A" w:rsidRPr="00F4358C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81189A" w:rsidRPr="00F4358C">
              <w:rPr>
                <w:rFonts w:eastAsia="Arial" w:cs="Arial"/>
                <w:bCs/>
                <w:sz w:val="20"/>
                <w:szCs w:val="20"/>
              </w:rPr>
              <w:t xml:space="preserve"> Injury</w:t>
            </w:r>
          </w:p>
          <w:p w14:paraId="055F099F" w14:textId="75D27EA9" w:rsidR="0081189A" w:rsidRPr="00F4358C" w:rsidRDefault="00281601" w:rsidP="002A03B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992948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189A" w:rsidRPr="00F4358C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81189A" w:rsidRPr="00F4358C">
              <w:rPr>
                <w:rFonts w:eastAsia="Arial" w:cs="Arial"/>
                <w:bCs/>
                <w:sz w:val="20"/>
                <w:szCs w:val="20"/>
              </w:rPr>
              <w:t xml:space="preserve"> No Injury</w:t>
            </w:r>
          </w:p>
        </w:tc>
      </w:tr>
    </w:tbl>
    <w:p w14:paraId="403843AC" w14:textId="77777777" w:rsidR="00FE5A30" w:rsidRDefault="00FE5A30">
      <w:pPr>
        <w:spacing w:after="0" w:line="240" w:lineRule="auto"/>
        <w:rPr>
          <w:rFonts w:cs="Arial"/>
          <w:b/>
          <w:color w:val="0070BD"/>
          <w:sz w:val="28"/>
          <w:szCs w:val="28"/>
        </w:rPr>
      </w:pPr>
      <w:bookmarkStart w:id="5" w:name="_Toc184912804"/>
      <w:r>
        <w:br w:type="page"/>
      </w:r>
    </w:p>
    <w:p w14:paraId="2F54531B" w14:textId="4EAC39F5" w:rsidR="00F4358C" w:rsidRDefault="00F4358C" w:rsidP="00F4358C">
      <w:pPr>
        <w:pStyle w:val="Heading2"/>
      </w:pPr>
      <w:r>
        <w:t>Supplemental Witness Form</w:t>
      </w:r>
      <w:bookmarkEnd w:id="5"/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3268"/>
        <w:gridCol w:w="3268"/>
        <w:gridCol w:w="3269"/>
      </w:tblGrid>
      <w:tr w:rsidR="00F4358C" w:rsidRPr="00F4358C" w14:paraId="3EA94B4E" w14:textId="77777777">
        <w:trPr>
          <w:trHeight w:val="432"/>
        </w:trPr>
        <w:tc>
          <w:tcPr>
            <w:tcW w:w="9805" w:type="dxa"/>
            <w:gridSpan w:val="3"/>
            <w:shd w:val="clear" w:color="auto" w:fill="001646" w:themeFill="accent1"/>
          </w:tcPr>
          <w:p w14:paraId="4B4C06AF" w14:textId="5A8E75A9" w:rsidR="00F4358C" w:rsidRPr="00F4358C" w:rsidRDefault="00F4358C" w:rsidP="00E41AE9">
            <w:pPr>
              <w:spacing w:before="200" w:after="200" w:line="240" w:lineRule="auto"/>
              <w:rPr>
                <w:rFonts w:eastAsia="Arial" w:cs="Arial"/>
                <w:b/>
                <w:sz w:val="20"/>
                <w:szCs w:val="20"/>
              </w:rPr>
            </w:pPr>
            <w:r w:rsidRPr="0081189A">
              <w:rPr>
                <w:rFonts w:eastAsia="Arial" w:cs="Arial"/>
                <w:b/>
                <w:color w:val="FFFFFF" w:themeColor="background1"/>
                <w:sz w:val="20"/>
                <w:szCs w:val="20"/>
              </w:rPr>
              <w:t xml:space="preserve">Witness </w:t>
            </w:r>
            <w:r w:rsidRPr="0081189A">
              <w:rPr>
                <w:rFonts w:eastAsia="Arial" w:cs="Arial"/>
                <w:b/>
                <w:color w:val="FFFFFF" w:themeColor="background1"/>
                <w:sz w:val="20"/>
                <w:szCs w:val="20"/>
                <w:shd w:val="clear" w:color="auto" w:fill="001646" w:themeFill="accent1"/>
              </w:rPr>
              <w:t>Information</w:t>
            </w:r>
            <w:r w:rsidRPr="0081189A">
              <w:rPr>
                <w:rFonts w:eastAsia="Arial" w:cs="Arial"/>
                <w:b/>
                <w:i/>
                <w:iCs/>
                <w:color w:val="FFFFFF" w:themeColor="background1"/>
                <w:sz w:val="20"/>
                <w:szCs w:val="20"/>
                <w:shd w:val="clear" w:color="auto" w:fill="001646" w:themeFill="accent1"/>
              </w:rPr>
              <w:t xml:space="preserve"> (List for Each Witness)</w:t>
            </w:r>
          </w:p>
        </w:tc>
      </w:tr>
      <w:tr w:rsidR="00F4358C" w:rsidRPr="00F4358C" w14:paraId="1F0648D1" w14:textId="77777777">
        <w:trPr>
          <w:trHeight w:val="432"/>
        </w:trPr>
        <w:tc>
          <w:tcPr>
            <w:tcW w:w="3268" w:type="dxa"/>
            <w:shd w:val="clear" w:color="auto" w:fill="EBF3FA"/>
          </w:tcPr>
          <w:p w14:paraId="7FBAC01B" w14:textId="23EF980E" w:rsidR="00F4358C" w:rsidRPr="00F4358C" w:rsidRDefault="00F4358C" w:rsidP="00E41AE9">
            <w:pPr>
              <w:spacing w:before="200" w:after="200" w:line="240" w:lineRule="auto"/>
              <w:rPr>
                <w:rFonts w:eastAsia="Arial" w:cs="Arial"/>
                <w:b/>
                <w:color w:val="000000" w:themeColor="text1"/>
                <w:sz w:val="20"/>
                <w:szCs w:val="20"/>
              </w:rPr>
            </w:pPr>
            <w:r w:rsidRPr="47DD7A39">
              <w:rPr>
                <w:b/>
                <w:color w:val="000000" w:themeColor="text2"/>
                <w:sz w:val="20"/>
                <w:szCs w:val="20"/>
              </w:rPr>
              <w:t>WITNESS</w:t>
            </w:r>
            <w:r w:rsidR="005C02FD" w:rsidRPr="47DD7A39">
              <w:rPr>
                <w:b/>
                <w:color w:val="000000" w:themeColor="text2"/>
                <w:sz w:val="20"/>
                <w:szCs w:val="20"/>
              </w:rPr>
              <w:t xml:space="preserve"> </w:t>
            </w:r>
            <w:r w:rsidR="007A7BFC">
              <w:rPr>
                <w:b/>
                <w:color w:val="000000" w:themeColor="text2"/>
                <w:sz w:val="20"/>
                <w:szCs w:val="20"/>
              </w:rPr>
              <w:t>#__</w:t>
            </w:r>
            <w:r w:rsidR="00906DB8">
              <w:rPr>
                <w:b/>
                <w:color w:val="000000" w:themeColor="text2"/>
                <w:sz w:val="20"/>
                <w:szCs w:val="20"/>
              </w:rPr>
              <w:t>_</w:t>
            </w:r>
          </w:p>
        </w:tc>
        <w:tc>
          <w:tcPr>
            <w:tcW w:w="3268" w:type="dxa"/>
            <w:shd w:val="clear" w:color="auto" w:fill="EBF3FA"/>
          </w:tcPr>
          <w:p w14:paraId="3A68C4AB" w14:textId="77777777" w:rsidR="00F4358C" w:rsidRPr="00F4358C" w:rsidRDefault="00F4358C" w:rsidP="00E41AE9">
            <w:pPr>
              <w:spacing w:before="200" w:after="200" w:line="240" w:lineRule="auto"/>
              <w:rPr>
                <w:rFonts w:eastAsia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604DAD82" w14:textId="77777777" w:rsidR="00F4358C" w:rsidRPr="00F4358C" w:rsidRDefault="00F4358C" w:rsidP="00E41AE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</w:p>
        </w:tc>
      </w:tr>
      <w:tr w:rsidR="00F4358C" w:rsidRPr="00F4358C" w14:paraId="527AAE89" w14:textId="77777777">
        <w:tc>
          <w:tcPr>
            <w:tcW w:w="3268" w:type="dxa"/>
          </w:tcPr>
          <w:p w14:paraId="2E6FB35D" w14:textId="77777777" w:rsidR="00F4358C" w:rsidRPr="0081189A" w:rsidRDefault="00F4358C" w:rsidP="00E41AE9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Name (Last, First, Middle):</w:t>
            </w:r>
          </w:p>
          <w:p w14:paraId="11D51850" w14:textId="0E40C1A4" w:rsidR="00F4358C" w:rsidRPr="00F4358C" w:rsidRDefault="00F4358C" w:rsidP="00E41AE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81189A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8" w:type="dxa"/>
          </w:tcPr>
          <w:p w14:paraId="011BC05F" w14:textId="2468B6C1" w:rsidR="00F4358C" w:rsidRPr="0081189A" w:rsidRDefault="00F4358C" w:rsidP="00E41AE9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Address: </w:t>
            </w:r>
          </w:p>
          <w:p w14:paraId="34418AF1" w14:textId="20AFA62D" w:rsidR="00F4358C" w:rsidRPr="00F4358C" w:rsidRDefault="00F4358C" w:rsidP="00E41AE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81189A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9" w:type="dxa"/>
          </w:tcPr>
          <w:p w14:paraId="6A5FB62C" w14:textId="77777777" w:rsidR="009D73E5" w:rsidRPr="009D73E5" w:rsidRDefault="009D73E5" w:rsidP="009D73E5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 xml:space="preserve">Phone Number 1: </w:t>
            </w:r>
          </w:p>
          <w:p w14:paraId="74DC948A" w14:textId="77777777" w:rsidR="009D73E5" w:rsidRPr="009D73E5" w:rsidRDefault="009D73E5" w:rsidP="009D73E5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4D3B7B2D" w14:textId="77777777" w:rsidR="009D73E5" w:rsidRPr="009D73E5" w:rsidRDefault="00281601" w:rsidP="009D73E5">
            <w:pPr>
              <w:keepNext/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788476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rFonts w:eastAsia="Arial" w:cs="Arial"/>
                <w:sz w:val="20"/>
                <w:szCs w:val="20"/>
              </w:rPr>
              <w:t xml:space="preserve"> Home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1874688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rFonts w:eastAsia="Arial" w:cs="Arial"/>
                <w:sz w:val="20"/>
                <w:szCs w:val="20"/>
              </w:rPr>
              <w:t xml:space="preserve"> Cell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1404487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rFonts w:eastAsia="Arial" w:cs="Arial"/>
                <w:sz w:val="20"/>
                <w:szCs w:val="20"/>
              </w:rPr>
              <w:t xml:space="preserve"> Work</w:t>
            </w:r>
          </w:p>
          <w:p w14:paraId="7DF14FBA" w14:textId="77777777" w:rsidR="009D73E5" w:rsidRPr="009D73E5" w:rsidRDefault="009D73E5" w:rsidP="009D73E5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 xml:space="preserve">Phone Number 2: </w:t>
            </w:r>
          </w:p>
          <w:p w14:paraId="16549464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00478309" w14:textId="01FF091A" w:rsidR="00F4358C" w:rsidRPr="00F4358C" w:rsidRDefault="00281601" w:rsidP="009D73E5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2038703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-514538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346984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73E5" w:rsidRPr="009D73E5">
                  <w:rPr>
                    <w:rFonts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D73E5" w:rsidRPr="009D73E5">
              <w:rPr>
                <w:sz w:val="20"/>
                <w:szCs w:val="20"/>
              </w:rPr>
              <w:t xml:space="preserve"> Work</w:t>
            </w:r>
          </w:p>
        </w:tc>
      </w:tr>
      <w:tr w:rsidR="005C02FD" w:rsidRPr="00F4358C" w14:paraId="7CFE66C5" w14:textId="77777777">
        <w:trPr>
          <w:trHeight w:val="432"/>
        </w:trPr>
        <w:tc>
          <w:tcPr>
            <w:tcW w:w="3268" w:type="dxa"/>
            <w:shd w:val="clear" w:color="auto" w:fill="EBF3FA"/>
          </w:tcPr>
          <w:p w14:paraId="47869570" w14:textId="6037C934" w:rsidR="005C02FD" w:rsidRPr="00F4358C" w:rsidRDefault="005C02FD" w:rsidP="00E41AE9">
            <w:pPr>
              <w:keepNext/>
              <w:spacing w:before="200" w:after="20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1189A">
              <w:rPr>
                <w:b/>
                <w:color w:val="000000" w:themeColor="text1"/>
                <w:sz w:val="20"/>
                <w:szCs w:val="20"/>
              </w:rPr>
              <w:t xml:space="preserve">WITNESS </w:t>
            </w:r>
            <w:r w:rsidR="00D17E12">
              <w:rPr>
                <w:b/>
                <w:color w:val="000000" w:themeColor="text1"/>
                <w:sz w:val="20"/>
                <w:szCs w:val="20"/>
              </w:rPr>
              <w:t>#__</w:t>
            </w:r>
            <w:r w:rsidR="00906DB8">
              <w:rPr>
                <w:b/>
                <w:color w:val="000000" w:themeColor="text1"/>
                <w:sz w:val="20"/>
                <w:szCs w:val="20"/>
              </w:rPr>
              <w:t>_</w:t>
            </w:r>
          </w:p>
        </w:tc>
        <w:tc>
          <w:tcPr>
            <w:tcW w:w="3268" w:type="dxa"/>
            <w:shd w:val="clear" w:color="auto" w:fill="EBF3FA"/>
          </w:tcPr>
          <w:p w14:paraId="111FBF7C" w14:textId="77777777" w:rsidR="005C02FD" w:rsidRPr="00F4358C" w:rsidRDefault="005C02FD" w:rsidP="00E41AE9">
            <w:pPr>
              <w:keepNext/>
              <w:spacing w:before="200" w:after="20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0A01AAB4" w14:textId="77777777" w:rsidR="005C02FD" w:rsidRPr="00F4358C" w:rsidRDefault="005C02FD" w:rsidP="00E41AE9">
            <w:pPr>
              <w:keepNext/>
              <w:spacing w:before="200" w:after="20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</w:p>
        </w:tc>
      </w:tr>
      <w:tr w:rsidR="005C02FD" w:rsidRPr="00F4358C" w14:paraId="195E45A3" w14:textId="77777777">
        <w:tc>
          <w:tcPr>
            <w:tcW w:w="3268" w:type="dxa"/>
          </w:tcPr>
          <w:p w14:paraId="1FA53C11" w14:textId="77777777" w:rsidR="005C02FD" w:rsidRPr="0081189A" w:rsidRDefault="005C02FD" w:rsidP="00E41AE9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Name (Last, First, Middle):</w:t>
            </w:r>
          </w:p>
          <w:p w14:paraId="361A1BDF" w14:textId="20FE2C06" w:rsidR="005C02FD" w:rsidRPr="00F4358C" w:rsidRDefault="005C02FD" w:rsidP="00E41AE9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81189A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8" w:type="dxa"/>
          </w:tcPr>
          <w:p w14:paraId="5751AEC3" w14:textId="572EA77B" w:rsidR="005C02FD" w:rsidRPr="0081189A" w:rsidRDefault="005C02FD" w:rsidP="00E41AE9">
            <w:pPr>
              <w:pStyle w:val="BodyText"/>
              <w:keepNext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Address: </w:t>
            </w:r>
          </w:p>
          <w:p w14:paraId="570CAC63" w14:textId="73AA4574" w:rsidR="00F4358C" w:rsidRPr="00F4358C" w:rsidRDefault="005C02FD" w:rsidP="00E41AE9">
            <w:pPr>
              <w:keepNext/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  <w:r w:rsidRPr="0081189A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9" w:type="dxa"/>
          </w:tcPr>
          <w:p w14:paraId="098B2D2E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 xml:space="preserve">Phone Number 1: </w:t>
            </w:r>
          </w:p>
          <w:p w14:paraId="3B50FFB9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2D6F3706" w14:textId="77777777" w:rsidR="00F65CDC" w:rsidRPr="009D73E5" w:rsidRDefault="00281601" w:rsidP="00F65CDC">
            <w:pPr>
              <w:keepNext/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841236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Fonts w:eastAsia="Arial" w:cs="Arial"/>
                <w:sz w:val="20"/>
                <w:szCs w:val="20"/>
              </w:rPr>
              <w:t xml:space="preserve"> Home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814143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Fonts w:eastAsia="Arial" w:cs="Arial"/>
                <w:sz w:val="20"/>
                <w:szCs w:val="20"/>
              </w:rPr>
              <w:t xml:space="preserve"> Cell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342444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Fonts w:eastAsia="Arial" w:cs="Arial"/>
                <w:sz w:val="20"/>
                <w:szCs w:val="20"/>
              </w:rPr>
              <w:t xml:space="preserve"> Work</w:t>
            </w:r>
          </w:p>
          <w:p w14:paraId="1E9E9A5A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 xml:space="preserve">Phone Number 2: </w:t>
            </w:r>
          </w:p>
          <w:p w14:paraId="459438E0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515DDFC4" w14:textId="6256BC78" w:rsidR="005C02FD" w:rsidRPr="00F4358C" w:rsidRDefault="00281601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951138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-133496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1598298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sz w:val="20"/>
                <w:szCs w:val="20"/>
              </w:rPr>
              <w:t xml:space="preserve"> Work</w:t>
            </w:r>
          </w:p>
        </w:tc>
      </w:tr>
      <w:tr w:rsidR="005C02FD" w:rsidRPr="00F4358C" w14:paraId="1FB76FE9" w14:textId="77777777">
        <w:trPr>
          <w:trHeight w:val="432"/>
        </w:trPr>
        <w:tc>
          <w:tcPr>
            <w:tcW w:w="3268" w:type="dxa"/>
            <w:shd w:val="clear" w:color="auto" w:fill="EBF3FA"/>
          </w:tcPr>
          <w:p w14:paraId="50A2331D" w14:textId="33DC007C" w:rsidR="005C02FD" w:rsidRPr="00F4358C" w:rsidRDefault="005C02FD" w:rsidP="00E41AE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81189A">
              <w:rPr>
                <w:b/>
                <w:color w:val="000000" w:themeColor="text1"/>
                <w:sz w:val="20"/>
                <w:szCs w:val="20"/>
              </w:rPr>
              <w:t xml:space="preserve">WITNESS </w:t>
            </w:r>
            <w:r w:rsidR="00D17E12">
              <w:rPr>
                <w:b/>
                <w:color w:val="000000" w:themeColor="text1"/>
                <w:sz w:val="20"/>
                <w:szCs w:val="20"/>
              </w:rPr>
              <w:t>#__</w:t>
            </w:r>
            <w:r w:rsidR="00906DB8">
              <w:rPr>
                <w:b/>
                <w:color w:val="000000" w:themeColor="text1"/>
                <w:sz w:val="20"/>
                <w:szCs w:val="20"/>
              </w:rPr>
              <w:t>_</w:t>
            </w:r>
          </w:p>
        </w:tc>
        <w:tc>
          <w:tcPr>
            <w:tcW w:w="3268" w:type="dxa"/>
            <w:shd w:val="clear" w:color="auto" w:fill="EBF3FA"/>
          </w:tcPr>
          <w:p w14:paraId="798FC283" w14:textId="77777777" w:rsidR="005C02FD" w:rsidRPr="00F4358C" w:rsidRDefault="005C02FD" w:rsidP="00E41AE9">
            <w:pPr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1B2619C6" w14:textId="77777777" w:rsidR="005C02FD" w:rsidRPr="00F4358C" w:rsidRDefault="005C02FD" w:rsidP="00E41AE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</w:p>
        </w:tc>
      </w:tr>
      <w:tr w:rsidR="005C02FD" w:rsidRPr="00F4358C" w14:paraId="1D81BBF9" w14:textId="77777777">
        <w:tc>
          <w:tcPr>
            <w:tcW w:w="3268" w:type="dxa"/>
          </w:tcPr>
          <w:p w14:paraId="4B156A26" w14:textId="77777777" w:rsidR="005C02FD" w:rsidRPr="0081189A" w:rsidRDefault="005C02FD" w:rsidP="00E41AE9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Name (Last, First, Middle):</w:t>
            </w:r>
          </w:p>
          <w:p w14:paraId="483DB577" w14:textId="0F9612E4" w:rsidR="005C02FD" w:rsidRPr="00F4358C" w:rsidRDefault="005C02FD" w:rsidP="00E41AE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81189A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8" w:type="dxa"/>
          </w:tcPr>
          <w:p w14:paraId="691408C5" w14:textId="1A0B76FB" w:rsidR="005C02FD" w:rsidRPr="0081189A" w:rsidRDefault="005C02FD" w:rsidP="00E41AE9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Address: </w:t>
            </w:r>
          </w:p>
          <w:p w14:paraId="0504F4F8" w14:textId="40A15604" w:rsidR="00F4358C" w:rsidRPr="00F4358C" w:rsidRDefault="005C02FD" w:rsidP="00E41AE9">
            <w:pPr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  <w:r w:rsidRPr="0081189A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9" w:type="dxa"/>
          </w:tcPr>
          <w:p w14:paraId="26AC6533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 xml:space="preserve">Phone Number 1: </w:t>
            </w:r>
          </w:p>
          <w:p w14:paraId="3EB31E6F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78A3580B" w14:textId="77777777" w:rsidR="00F65CDC" w:rsidRPr="009D73E5" w:rsidRDefault="00281601" w:rsidP="00F65CDC">
            <w:pPr>
              <w:keepNext/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1095244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Fonts w:eastAsia="Arial" w:cs="Arial"/>
                <w:sz w:val="20"/>
                <w:szCs w:val="20"/>
              </w:rPr>
              <w:t xml:space="preserve"> Home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944498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Fonts w:eastAsia="Arial" w:cs="Arial"/>
                <w:sz w:val="20"/>
                <w:szCs w:val="20"/>
              </w:rPr>
              <w:t xml:space="preserve"> Cell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1414890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Fonts w:eastAsia="Arial" w:cs="Arial"/>
                <w:sz w:val="20"/>
                <w:szCs w:val="20"/>
              </w:rPr>
              <w:t xml:space="preserve"> Work</w:t>
            </w:r>
          </w:p>
          <w:p w14:paraId="2D75A864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 xml:space="preserve">Phone Number 2: </w:t>
            </w:r>
          </w:p>
          <w:p w14:paraId="15C9CAB0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1AAA9779" w14:textId="79718AEA" w:rsidR="005C02FD" w:rsidRPr="00F4358C" w:rsidRDefault="00281601" w:rsidP="00F65CDC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172146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-517077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427228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sz w:val="20"/>
                <w:szCs w:val="20"/>
              </w:rPr>
              <w:t xml:space="preserve"> Work</w:t>
            </w:r>
          </w:p>
        </w:tc>
      </w:tr>
      <w:tr w:rsidR="005C02FD" w:rsidRPr="0081189A" w14:paraId="0F539126" w14:textId="77777777">
        <w:tc>
          <w:tcPr>
            <w:tcW w:w="3268" w:type="dxa"/>
            <w:shd w:val="clear" w:color="auto" w:fill="EBF3FA"/>
          </w:tcPr>
          <w:p w14:paraId="15151015" w14:textId="44E03E2B" w:rsidR="005C02FD" w:rsidRPr="0081189A" w:rsidRDefault="005C02FD" w:rsidP="00BF6D89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81189A">
              <w:rPr>
                <w:b/>
                <w:color w:val="000000" w:themeColor="text1"/>
                <w:sz w:val="20"/>
                <w:szCs w:val="20"/>
              </w:rPr>
              <w:t xml:space="preserve">WITNESS </w:t>
            </w:r>
            <w:r w:rsidR="007A7BFC">
              <w:rPr>
                <w:b/>
                <w:color w:val="000000" w:themeColor="text1"/>
                <w:sz w:val="20"/>
                <w:szCs w:val="20"/>
              </w:rPr>
              <w:t>#__</w:t>
            </w:r>
            <w:r w:rsidR="00906DB8">
              <w:rPr>
                <w:b/>
                <w:color w:val="000000" w:themeColor="text1"/>
                <w:sz w:val="20"/>
                <w:szCs w:val="20"/>
              </w:rPr>
              <w:t>_</w:t>
            </w:r>
          </w:p>
        </w:tc>
        <w:tc>
          <w:tcPr>
            <w:tcW w:w="3268" w:type="dxa"/>
            <w:shd w:val="clear" w:color="auto" w:fill="EBF3FA"/>
          </w:tcPr>
          <w:p w14:paraId="6416BA30" w14:textId="77777777" w:rsidR="005C02FD" w:rsidRPr="0081189A" w:rsidRDefault="005C02FD" w:rsidP="00BF6D89">
            <w:pPr>
              <w:keepNext/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56F1A4FE" w14:textId="77777777" w:rsidR="005C02FD" w:rsidRPr="0081189A" w:rsidRDefault="005C02FD" w:rsidP="00BF6D89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</w:p>
        </w:tc>
      </w:tr>
      <w:tr w:rsidR="005C02FD" w:rsidRPr="0081189A" w14:paraId="311D2059" w14:textId="77777777">
        <w:tc>
          <w:tcPr>
            <w:tcW w:w="3268" w:type="dxa"/>
          </w:tcPr>
          <w:p w14:paraId="25FE1433" w14:textId="77777777" w:rsidR="005C02FD" w:rsidRPr="0081189A" w:rsidRDefault="005C02FD" w:rsidP="00E41AE9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Name (Last, First, Middle):</w:t>
            </w:r>
          </w:p>
          <w:p w14:paraId="58F19F19" w14:textId="1F59A599" w:rsidR="005C02FD" w:rsidRPr="0081189A" w:rsidRDefault="005C02FD" w:rsidP="00E41AE9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81189A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8" w:type="dxa"/>
          </w:tcPr>
          <w:p w14:paraId="2850B8AA" w14:textId="69BDE04B" w:rsidR="005C02FD" w:rsidRPr="0081189A" w:rsidRDefault="005C02FD" w:rsidP="00E41AE9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Address: </w:t>
            </w:r>
          </w:p>
          <w:p w14:paraId="0E82DD84" w14:textId="3BC92993" w:rsidR="005C02FD" w:rsidRPr="0081189A" w:rsidRDefault="005C02FD" w:rsidP="00E41AE9">
            <w:pPr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  <w:r w:rsidRPr="0081189A">
              <w:rPr>
                <w:rFonts w:eastAsia="Arial" w:cs="Arial"/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9" w:type="dxa"/>
          </w:tcPr>
          <w:p w14:paraId="5045554E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 xml:space="preserve">Phone Number 1: </w:t>
            </w:r>
          </w:p>
          <w:p w14:paraId="0EE670DF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3984E531" w14:textId="77777777" w:rsidR="00F65CDC" w:rsidRPr="009D73E5" w:rsidRDefault="00281601" w:rsidP="00F65CDC">
            <w:pPr>
              <w:keepNext/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98532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Fonts w:eastAsia="Arial" w:cs="Arial"/>
                <w:sz w:val="20"/>
                <w:szCs w:val="20"/>
              </w:rPr>
              <w:t xml:space="preserve"> Home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916785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Fonts w:eastAsia="Arial" w:cs="Arial"/>
                <w:sz w:val="20"/>
                <w:szCs w:val="20"/>
              </w:rPr>
              <w:t xml:space="preserve"> Cell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1229257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Fonts w:eastAsia="Arial" w:cs="Arial"/>
                <w:sz w:val="20"/>
                <w:szCs w:val="20"/>
              </w:rPr>
              <w:t xml:space="preserve"> Work</w:t>
            </w:r>
          </w:p>
          <w:p w14:paraId="3A595BE6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 xml:space="preserve">Phone Number 2: </w:t>
            </w:r>
          </w:p>
          <w:p w14:paraId="11274AE4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4FEF79B6" w14:textId="2B70D97B" w:rsidR="005C02FD" w:rsidRPr="0081189A" w:rsidRDefault="00281601" w:rsidP="00F65CDC">
            <w:pPr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sdt>
              <w:sdtPr>
                <w:rPr>
                  <w:bCs/>
                  <w:sz w:val="20"/>
                  <w:szCs w:val="20"/>
                </w:rPr>
                <w:id w:val="1478802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sz w:val="20"/>
                <w:szCs w:val="20"/>
              </w:rPr>
              <w:t xml:space="preserve"> Home </w:t>
            </w:r>
            <w:sdt>
              <w:sdtPr>
                <w:rPr>
                  <w:bCs/>
                  <w:sz w:val="20"/>
                  <w:szCs w:val="20"/>
                </w:rPr>
                <w:id w:val="-904224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sz w:val="20"/>
                <w:szCs w:val="20"/>
              </w:rPr>
              <w:t xml:space="preserve"> Cell </w:t>
            </w:r>
            <w:sdt>
              <w:sdtPr>
                <w:rPr>
                  <w:bCs/>
                  <w:sz w:val="20"/>
                  <w:szCs w:val="20"/>
                </w:rPr>
                <w:id w:val="211540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sz w:val="20"/>
                <w:szCs w:val="20"/>
              </w:rPr>
              <w:t xml:space="preserve"> Work</w:t>
            </w:r>
          </w:p>
        </w:tc>
      </w:tr>
      <w:tr w:rsidR="0081189A" w:rsidRPr="0081189A" w14:paraId="4AE220F3" w14:textId="77777777" w:rsidTr="0081189A">
        <w:tc>
          <w:tcPr>
            <w:tcW w:w="3268" w:type="dxa"/>
            <w:shd w:val="clear" w:color="auto" w:fill="EBF3FA"/>
          </w:tcPr>
          <w:p w14:paraId="75F3DA28" w14:textId="345293EF" w:rsidR="0081189A" w:rsidRPr="0081189A" w:rsidRDefault="0081189A" w:rsidP="00E41AE9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/>
                <w:color w:val="000000" w:themeColor="text1"/>
                <w:sz w:val="20"/>
                <w:szCs w:val="20"/>
              </w:rPr>
              <w:t xml:space="preserve">WITNESS </w:t>
            </w:r>
            <w:r w:rsidR="007A7BFC">
              <w:rPr>
                <w:b/>
                <w:color w:val="000000" w:themeColor="text1"/>
                <w:sz w:val="20"/>
                <w:szCs w:val="20"/>
              </w:rPr>
              <w:t>#__</w:t>
            </w:r>
            <w:r w:rsidR="00906DB8">
              <w:rPr>
                <w:b/>
                <w:color w:val="000000" w:themeColor="text1"/>
                <w:sz w:val="20"/>
                <w:szCs w:val="20"/>
              </w:rPr>
              <w:t>_</w:t>
            </w:r>
          </w:p>
        </w:tc>
        <w:tc>
          <w:tcPr>
            <w:tcW w:w="3268" w:type="dxa"/>
            <w:shd w:val="clear" w:color="auto" w:fill="EBF3FA"/>
          </w:tcPr>
          <w:p w14:paraId="27051BAE" w14:textId="77777777" w:rsidR="0081189A" w:rsidRPr="0081189A" w:rsidRDefault="0081189A" w:rsidP="00E41AE9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</w:p>
        </w:tc>
        <w:tc>
          <w:tcPr>
            <w:tcW w:w="3269" w:type="dxa"/>
            <w:shd w:val="clear" w:color="auto" w:fill="EBF3FA"/>
          </w:tcPr>
          <w:p w14:paraId="0A03B276" w14:textId="77777777" w:rsidR="0081189A" w:rsidRPr="0081189A" w:rsidRDefault="0081189A" w:rsidP="00E41AE9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</w:p>
        </w:tc>
      </w:tr>
      <w:tr w:rsidR="0081189A" w:rsidRPr="0081189A" w14:paraId="5F4A760B" w14:textId="77777777">
        <w:tc>
          <w:tcPr>
            <w:tcW w:w="3268" w:type="dxa"/>
          </w:tcPr>
          <w:p w14:paraId="469F737D" w14:textId="77777777" w:rsidR="0081189A" w:rsidRPr="0081189A" w:rsidRDefault="0081189A" w:rsidP="00E41AE9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Name (Last, First, Middle):</w:t>
            </w:r>
          </w:p>
          <w:p w14:paraId="2C2708E0" w14:textId="6E1E6709" w:rsidR="0081189A" w:rsidRPr="0081189A" w:rsidRDefault="0081189A" w:rsidP="00E41AE9">
            <w:pPr>
              <w:pStyle w:val="BodyText"/>
              <w:spacing w:before="200" w:after="200" w:line="240" w:lineRule="auto"/>
              <w:rPr>
                <w:b/>
                <w:color w:val="000000" w:themeColor="text1"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8" w:type="dxa"/>
          </w:tcPr>
          <w:p w14:paraId="1F63C24D" w14:textId="5F0206DF" w:rsidR="0081189A" w:rsidRPr="0081189A" w:rsidRDefault="0081189A" w:rsidP="00E41AE9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 xml:space="preserve">Address: </w:t>
            </w:r>
          </w:p>
          <w:p w14:paraId="708C4174" w14:textId="5121CB87" w:rsidR="0081189A" w:rsidRPr="0081189A" w:rsidRDefault="0081189A" w:rsidP="00E41AE9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r w:rsidRPr="0081189A">
              <w:rPr>
                <w:bCs/>
                <w:sz w:val="20"/>
                <w:szCs w:val="20"/>
              </w:rPr>
              <w:t>_______________________</w:t>
            </w:r>
          </w:p>
        </w:tc>
        <w:tc>
          <w:tcPr>
            <w:tcW w:w="3269" w:type="dxa"/>
          </w:tcPr>
          <w:p w14:paraId="4C08BDCC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 xml:space="preserve">Phone Number 1: </w:t>
            </w:r>
          </w:p>
          <w:p w14:paraId="066611F5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14CB8520" w14:textId="77777777" w:rsidR="00F65CDC" w:rsidRPr="009D73E5" w:rsidRDefault="00281601" w:rsidP="00F65CDC">
            <w:pPr>
              <w:keepNext/>
              <w:spacing w:before="200" w:after="200" w:line="240" w:lineRule="auto"/>
              <w:rPr>
                <w:rFonts w:eastAsia="Arial" w:cs="Arial"/>
                <w:sz w:val="20"/>
                <w:szCs w:val="20"/>
              </w:rPr>
            </w:pP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1801527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Fonts w:eastAsia="Arial" w:cs="Arial"/>
                <w:sz w:val="20"/>
                <w:szCs w:val="20"/>
              </w:rPr>
              <w:t xml:space="preserve"> Home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1342736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Fonts w:eastAsia="Arial" w:cs="Arial"/>
                <w:sz w:val="20"/>
                <w:szCs w:val="20"/>
              </w:rPr>
              <w:t xml:space="preserve"> Cell </w:t>
            </w:r>
            <w:sdt>
              <w:sdtPr>
                <w:rPr>
                  <w:rFonts w:eastAsia="Arial" w:cs="Arial"/>
                  <w:bCs/>
                  <w:sz w:val="20"/>
                  <w:szCs w:val="20"/>
                </w:rPr>
                <w:id w:val="-1866195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Segoe UI Symbol" w:eastAsia="Aria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Fonts w:eastAsia="Arial" w:cs="Arial"/>
                <w:sz w:val="20"/>
                <w:szCs w:val="20"/>
              </w:rPr>
              <w:t xml:space="preserve"> Work</w:t>
            </w:r>
          </w:p>
          <w:p w14:paraId="5EBEDB0A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 xml:space="preserve">Phone Number 2: </w:t>
            </w:r>
          </w:p>
          <w:p w14:paraId="5AE5F43C" w14:textId="77777777" w:rsidR="00F65CDC" w:rsidRPr="009D73E5" w:rsidRDefault="00F65CDC" w:rsidP="00F65CDC">
            <w:pPr>
              <w:keepNext/>
              <w:spacing w:before="200" w:after="200" w:line="240" w:lineRule="auto"/>
              <w:rPr>
                <w:rFonts w:eastAsia="Arial" w:cs="Arial"/>
                <w:bCs/>
                <w:sz w:val="20"/>
                <w:szCs w:val="20"/>
              </w:rPr>
            </w:pPr>
            <w:r w:rsidRPr="009D73E5">
              <w:rPr>
                <w:rFonts w:eastAsia="Arial" w:cs="Arial"/>
                <w:bCs/>
                <w:sz w:val="20"/>
                <w:szCs w:val="20"/>
              </w:rPr>
              <w:t>______________________</w:t>
            </w:r>
          </w:p>
          <w:p w14:paraId="4FB7F54D" w14:textId="42D78753" w:rsidR="0081189A" w:rsidRPr="0081189A" w:rsidRDefault="00281601" w:rsidP="00F65CDC">
            <w:pPr>
              <w:pStyle w:val="BodyText"/>
              <w:spacing w:before="200" w:after="200" w:line="240" w:lineRule="auto"/>
              <w:rPr>
                <w:bCs/>
                <w:sz w:val="20"/>
                <w:szCs w:val="20"/>
              </w:rPr>
            </w:pPr>
            <w:sdt>
              <w:sdtPr>
                <w:rPr>
                  <w:rFonts w:eastAsia="Times New Roman" w:cs="Times New Roman"/>
                  <w:bCs/>
                  <w:sz w:val="20"/>
                  <w:szCs w:val="20"/>
                </w:rPr>
                <w:id w:val="1576238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ascii="Segoe UI Symbol" w:eastAsia="Times New Roman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Fonts w:eastAsia="Times New Roman" w:cs="Times New Roman"/>
                <w:sz w:val="20"/>
                <w:szCs w:val="20"/>
              </w:rPr>
              <w:t xml:space="preserve"> Home </w:t>
            </w:r>
            <w:sdt>
              <w:sdtPr>
                <w:rPr>
                  <w:rFonts w:eastAsia="Times New Roman" w:cs="Times New Roman"/>
                  <w:bCs/>
                  <w:sz w:val="20"/>
                  <w:szCs w:val="20"/>
                </w:rPr>
                <w:id w:val="-825349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eastAsia="Times New Roman" w:cs="Times New Roman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Fonts w:eastAsia="Times New Roman" w:cs="Times New Roman"/>
                <w:sz w:val="20"/>
                <w:szCs w:val="20"/>
              </w:rPr>
              <w:t xml:space="preserve"> Cell </w:t>
            </w:r>
            <w:sdt>
              <w:sdtPr>
                <w:rPr>
                  <w:rFonts w:eastAsia="Times New Roman" w:cs="Times New Roman"/>
                  <w:bCs/>
                  <w:sz w:val="20"/>
                  <w:szCs w:val="20"/>
                </w:rPr>
                <w:id w:val="-75830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65CDC" w:rsidRPr="009D73E5">
                  <w:rPr>
                    <w:rFonts w:eastAsia="Times New Roman" w:cs="Times New Roman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F65CDC" w:rsidRPr="009D73E5">
              <w:rPr>
                <w:rFonts w:eastAsia="Times New Roman" w:cs="Times New Roman"/>
                <w:sz w:val="20"/>
                <w:szCs w:val="20"/>
              </w:rPr>
              <w:t xml:space="preserve"> Work</w:t>
            </w:r>
          </w:p>
        </w:tc>
      </w:tr>
    </w:tbl>
    <w:p w14:paraId="561C217A" w14:textId="1AB69D0B" w:rsidR="00C04FA3" w:rsidRPr="005C02FD" w:rsidRDefault="006C4A69" w:rsidP="00C733DB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876825" wp14:editId="6AB37B7F">
                <wp:simplePos x="0" y="0"/>
                <wp:positionH relativeFrom="column">
                  <wp:posOffset>7105650</wp:posOffset>
                </wp:positionH>
                <wp:positionV relativeFrom="paragraph">
                  <wp:posOffset>11670982</wp:posOffset>
                </wp:positionV>
                <wp:extent cx="3839210" cy="3884930"/>
                <wp:effectExtent l="2540" t="0" r="0" b="0"/>
                <wp:wrapNone/>
                <wp:docPr id="1146085283" name="Right 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39210" cy="3884930"/>
                        </a:xfrm>
                        <a:prstGeom prst="rtTriangle">
                          <a:avLst/>
                        </a:prstGeom>
                        <a:solidFill>
                          <a:schemeClr val="accent5">
                            <a:alpha val="48812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>
              <v:shapetype id="_x0000_t6" coordsize="21600,21600" o:spt="6" path="m,l,21600r21600,xe" w14:anchorId="68283371">
                <v:stroke joinstyle="miter"/>
                <v:path textboxrect="1800,12600,12600,19800" gradientshapeok="t" o:connecttype="custom" o:connectlocs="0,0;0,10800;0,21600;10800,21600;21600,21600;10800,10800"/>
              </v:shapetype>
              <v:shape id="Right Triangle 7" style="position:absolute;margin-left:559.5pt;margin-top:918.95pt;width:302.3pt;height:305.9pt;rotation:-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70bd [3208]" stroked="f" strokeweight="1pt" type="#_x0000_t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">
                <v:fill opacity="31868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E5E4F02" wp14:editId="4309DF7C">
                <wp:simplePos x="0" y="0"/>
                <wp:positionH relativeFrom="column">
                  <wp:posOffset>8864600</wp:posOffset>
                </wp:positionH>
                <wp:positionV relativeFrom="paragraph">
                  <wp:posOffset>13419772</wp:posOffset>
                </wp:positionV>
                <wp:extent cx="2964815" cy="3000375"/>
                <wp:effectExtent l="0" t="5080" r="1905" b="1905"/>
                <wp:wrapNone/>
                <wp:docPr id="3928034" name="Right 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964815" cy="3000375"/>
                        </a:xfrm>
                        <a:prstGeom prst="rtTriangle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dec="http://schemas.microsoft.com/office/drawing/2017/decorative" xmlns:a="http://schemas.openxmlformats.org/drawingml/2006/main">
            <w:pict>
              <v:shape id="Right Triangle 7" style="position:absolute;margin-left:698pt;margin-top:1056.65pt;width:233.45pt;height:236.25pt;rotation:-9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70bd [3208]" stroked="f" strokeweight="1pt" type="#_x0000_t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" w14:anchorId="5E05138F"/>
            </w:pict>
          </mc:Fallback>
        </mc:AlternateContent>
      </w:r>
    </w:p>
    <w:sectPr w:rsidR="00C04FA3" w:rsidRPr="005C02FD" w:rsidSect="003A7A4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166" w:right="1080" w:bottom="1723" w:left="1080" w:header="0" w:footer="9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F1BED" w14:textId="77777777" w:rsidR="0085363A" w:rsidRDefault="0085363A" w:rsidP="00315D8C">
      <w:pPr>
        <w:spacing w:after="0" w:line="240" w:lineRule="auto"/>
      </w:pPr>
      <w:r>
        <w:separator/>
      </w:r>
    </w:p>
    <w:p w14:paraId="701F45E3" w14:textId="77777777" w:rsidR="0085363A" w:rsidRDefault="0085363A"/>
    <w:p w14:paraId="7AC8F9CA" w14:textId="77777777" w:rsidR="0085363A" w:rsidRDefault="0085363A"/>
    <w:p w14:paraId="0B23C2FB" w14:textId="77777777" w:rsidR="0085363A" w:rsidRDefault="0085363A"/>
  </w:endnote>
  <w:endnote w:type="continuationSeparator" w:id="0">
    <w:p w14:paraId="585DFE45" w14:textId="77777777" w:rsidR="0085363A" w:rsidRDefault="0085363A" w:rsidP="00315D8C">
      <w:pPr>
        <w:spacing w:after="0" w:line="240" w:lineRule="auto"/>
      </w:pPr>
      <w:r>
        <w:continuationSeparator/>
      </w:r>
    </w:p>
    <w:p w14:paraId="28F09148" w14:textId="77777777" w:rsidR="0085363A" w:rsidRDefault="0085363A"/>
    <w:p w14:paraId="3002466F" w14:textId="77777777" w:rsidR="0085363A" w:rsidRDefault="0085363A"/>
    <w:p w14:paraId="6254CA8B" w14:textId="77777777" w:rsidR="0085363A" w:rsidRDefault="0085363A"/>
  </w:endnote>
  <w:endnote w:type="continuationNotice" w:id="1">
    <w:p w14:paraId="7AA4DBFD" w14:textId="77777777" w:rsidR="0085363A" w:rsidRDefault="008536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4EA65" w14:textId="77777777" w:rsidR="00EE6A58" w:rsidRDefault="00EE6A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0678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7F096" w14:textId="77777777" w:rsidR="00BF6D89" w:rsidRDefault="00BF6D89" w:rsidP="00BF6D89">
        <w:pPr>
          <w:pStyle w:val="Footer"/>
          <w:jc w:val="center"/>
          <w:rPr>
            <w:b/>
            <w:bCs/>
          </w:rPr>
        </w:pPr>
        <w:r>
          <w:rPr>
            <w:b/>
            <w:bCs/>
          </w:rPr>
          <w:t xml:space="preserve">FOR REFERENCE ONLY </w:t>
        </w:r>
      </w:p>
      <w:p w14:paraId="39FA688B" w14:textId="62A55C05" w:rsidR="00BF6D89" w:rsidRDefault="00BF6D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EC4D5E" w14:textId="77777777" w:rsidR="00BF6D89" w:rsidRDefault="00BF6D89">
    <w:pPr>
      <w:pStyle w:val="Footer"/>
    </w:pPr>
  </w:p>
  <w:p w14:paraId="7FBC5FF1" w14:textId="77777777" w:rsidR="00BF6D89" w:rsidRDefault="00BF6D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8F02D" w14:textId="77777777" w:rsidR="00EE6A58" w:rsidRDefault="00EE6A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A602C" w14:textId="77777777" w:rsidR="0085363A" w:rsidRDefault="0085363A" w:rsidP="00315D8C">
      <w:pPr>
        <w:spacing w:after="0" w:line="240" w:lineRule="auto"/>
      </w:pPr>
      <w:r>
        <w:separator/>
      </w:r>
    </w:p>
    <w:p w14:paraId="02085F04" w14:textId="77777777" w:rsidR="0085363A" w:rsidRDefault="0085363A"/>
    <w:p w14:paraId="1631C691" w14:textId="77777777" w:rsidR="0085363A" w:rsidRDefault="0085363A"/>
    <w:p w14:paraId="0E9B5F4E" w14:textId="77777777" w:rsidR="0085363A" w:rsidRDefault="0085363A"/>
  </w:footnote>
  <w:footnote w:type="continuationSeparator" w:id="0">
    <w:p w14:paraId="1FF18A34" w14:textId="77777777" w:rsidR="0085363A" w:rsidRDefault="0085363A" w:rsidP="00315D8C">
      <w:pPr>
        <w:spacing w:after="0" w:line="240" w:lineRule="auto"/>
      </w:pPr>
      <w:r>
        <w:continuationSeparator/>
      </w:r>
    </w:p>
    <w:p w14:paraId="104FA577" w14:textId="77777777" w:rsidR="0085363A" w:rsidRDefault="0085363A"/>
    <w:p w14:paraId="5A8B7F06" w14:textId="77777777" w:rsidR="0085363A" w:rsidRDefault="0085363A"/>
    <w:p w14:paraId="3494FD3F" w14:textId="77777777" w:rsidR="0085363A" w:rsidRDefault="0085363A"/>
  </w:footnote>
  <w:footnote w:type="continuationNotice" w:id="1">
    <w:p w14:paraId="48554288" w14:textId="77777777" w:rsidR="0085363A" w:rsidRDefault="0085363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20FB3" w14:textId="77777777" w:rsidR="00EE6A58" w:rsidRDefault="00EE6A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70589" w14:textId="337FAE00" w:rsidR="00100576" w:rsidRDefault="00EE6A58" w:rsidP="00D47DC7">
    <w:pPr>
      <w:ind w:left="-1152"/>
    </w:pPr>
    <w:sdt>
      <w:sdtPr>
        <w:id w:val="-2004502989"/>
        <w:docPartObj>
          <w:docPartGallery w:val="Watermarks"/>
          <w:docPartUnique/>
        </w:docPartObj>
      </w:sdtPr>
      <w:sdtContent>
        <w:r>
          <w:rPr>
            <w:noProof/>
          </w:rPr>
          <w:pict w14:anchorId="0932983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8239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8E348C">
      <w:rPr>
        <w:noProof/>
      </w:rPr>
      <w:drawing>
        <wp:inline distT="0" distB="0" distL="0" distR="0" wp14:anchorId="79194D94" wp14:editId="5AC2211F">
          <wp:extent cx="7841293" cy="460881"/>
          <wp:effectExtent l="0" t="0" r="0" b="0"/>
          <wp:docPr id="7398071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1315273" name="Picture 17913152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90565" cy="469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8D34" w14:textId="06AC80F3" w:rsidR="0023707B" w:rsidRDefault="00806649" w:rsidP="0023707B">
    <w:pPr>
      <w:ind w:left="-1152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3C09D6A" wp14:editId="6F63CD23">
              <wp:simplePos x="0" y="0"/>
              <wp:positionH relativeFrom="column">
                <wp:posOffset>4999990</wp:posOffset>
              </wp:positionH>
              <wp:positionV relativeFrom="paragraph">
                <wp:posOffset>208133</wp:posOffset>
              </wp:positionV>
              <wp:extent cx="1858780" cy="509665"/>
              <wp:effectExtent l="0" t="0" r="0" b="0"/>
              <wp:wrapNone/>
              <wp:docPr id="143639038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8780" cy="509665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 l="3598" t="3412" r="3598" b="3412"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>
            <v:rect id="Rectangle 1" style="position:absolute;margin-left:393.7pt;margin-top:16.4pt;width:146.35pt;height:40.1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stroked="f" strokeweight="1pt" w14:anchorId="1D11A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">
              <v:fill type="frame" o:title="" recolor="t" rotate="t" r:id="rId7"/>
            </v:rect>
          </w:pict>
        </mc:Fallback>
      </mc:AlternateContent>
    </w:r>
    <w:r w:rsidR="00602402" w:rsidRPr="001E2C18">
      <w:rPr>
        <w:noProof/>
      </w:rPr>
      <w:drawing>
        <wp:inline distT="0" distB="0" distL="0" distR="0" wp14:anchorId="62C1AB8D" wp14:editId="3ADF3988">
          <wp:extent cx="7825154" cy="920606"/>
          <wp:effectExtent l="0" t="0" r="0" b="0"/>
          <wp:docPr id="170763632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7636322" name="Picture 2"/>
                  <pic:cNvPicPr>
                    <a:picLocks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900173" cy="9294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D0AA9B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EEC3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AF0B2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B10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BC0289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30418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2BC0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C06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A4F9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5400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CA4676E"/>
    <w:multiLevelType w:val="hybridMultilevel"/>
    <w:tmpl w:val="85F0BF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690655"/>
    <w:multiLevelType w:val="hybridMultilevel"/>
    <w:tmpl w:val="12F0F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0D5668"/>
    <w:multiLevelType w:val="hybridMultilevel"/>
    <w:tmpl w:val="D1D460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2C058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8534AC"/>
    <w:multiLevelType w:val="hybridMultilevel"/>
    <w:tmpl w:val="B85AE6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64EF1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7A5190"/>
    <w:multiLevelType w:val="hybridMultilevel"/>
    <w:tmpl w:val="A0B2427E"/>
    <w:lvl w:ilvl="0" w:tplc="4EBE38E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 w:tplc="148EE7B4">
      <w:start w:val="1"/>
      <w:numFmt w:val="decimal"/>
      <w:lvlText w:val="(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C368DF"/>
    <w:multiLevelType w:val="hybridMultilevel"/>
    <w:tmpl w:val="7BF289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44207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E7BE6"/>
    <w:multiLevelType w:val="hybridMultilevel"/>
    <w:tmpl w:val="CC1284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64EF1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4205F"/>
    <w:multiLevelType w:val="hybridMultilevel"/>
    <w:tmpl w:val="EF6A53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E49A9842">
      <w:start w:val="1"/>
      <w:numFmt w:val="bullet"/>
      <w:pStyle w:val="ListBullet2"/>
      <w:lvlText w:val=""/>
      <w:lvlJc w:val="left"/>
      <w:pPr>
        <w:ind w:left="1440" w:hanging="360"/>
      </w:pPr>
      <w:rPr>
        <w:rFonts w:ascii="Symbol" w:hAnsi="Symbol" w:hint="default"/>
        <w:color w:val="0070BD" w:themeColor="accent5"/>
        <w:position w:val="2"/>
        <w:sz w:val="20"/>
      </w:rPr>
    </w:lvl>
    <w:lvl w:ilvl="2" w:tplc="A4528898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  <w:color w:val="0070BD" w:themeColor="accent5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15C44"/>
    <w:multiLevelType w:val="multilevel"/>
    <w:tmpl w:val="2B1065A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717567"/>
    <w:multiLevelType w:val="hybridMultilevel"/>
    <w:tmpl w:val="9B0ED0BC"/>
    <w:lvl w:ilvl="0" w:tplc="3B8005C0">
      <w:start w:val="1"/>
      <w:numFmt w:val="bullet"/>
      <w:pStyle w:val="ListBullet"/>
      <w:lvlText w:val="»"/>
      <w:lvlJc w:val="left"/>
      <w:pPr>
        <w:ind w:left="720" w:hanging="360"/>
      </w:pPr>
      <w:rPr>
        <w:rFonts w:ascii="Arial" w:hAnsi="Arial" w:hint="default"/>
        <w:color w:val="0070BD" w:themeColor="accent5"/>
        <w:w w:val="150"/>
        <w:position w:val="2"/>
        <w:sz w:val="22"/>
      </w:rPr>
    </w:lvl>
    <w:lvl w:ilvl="1" w:tplc="164EF1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A6E40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B26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52C8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4356A"/>
    <w:multiLevelType w:val="hybridMultilevel"/>
    <w:tmpl w:val="C59EC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392892">
    <w:abstractNumId w:val="9"/>
  </w:num>
  <w:num w:numId="2" w16cid:durableId="1065832982">
    <w:abstractNumId w:val="7"/>
  </w:num>
  <w:num w:numId="3" w16cid:durableId="1527912794">
    <w:abstractNumId w:val="6"/>
  </w:num>
  <w:num w:numId="4" w16cid:durableId="1320036611">
    <w:abstractNumId w:val="5"/>
  </w:num>
  <w:num w:numId="5" w16cid:durableId="1063717275">
    <w:abstractNumId w:val="4"/>
  </w:num>
  <w:num w:numId="6" w16cid:durableId="1129935001">
    <w:abstractNumId w:val="8"/>
  </w:num>
  <w:num w:numId="7" w16cid:durableId="1527402817">
    <w:abstractNumId w:val="3"/>
  </w:num>
  <w:num w:numId="8" w16cid:durableId="2084863698">
    <w:abstractNumId w:val="2"/>
  </w:num>
  <w:num w:numId="9" w16cid:durableId="374623120">
    <w:abstractNumId w:val="1"/>
  </w:num>
  <w:num w:numId="10" w16cid:durableId="743257692">
    <w:abstractNumId w:val="0"/>
  </w:num>
  <w:num w:numId="11" w16cid:durableId="1183981300">
    <w:abstractNumId w:val="19"/>
  </w:num>
  <w:num w:numId="12" w16cid:durableId="1067341920">
    <w:abstractNumId w:val="20"/>
  </w:num>
  <w:num w:numId="13" w16cid:durableId="2113746369">
    <w:abstractNumId w:val="14"/>
  </w:num>
  <w:num w:numId="14" w16cid:durableId="1990206783">
    <w:abstractNumId w:val="10"/>
  </w:num>
  <w:num w:numId="15" w16cid:durableId="1268778164">
    <w:abstractNumId w:val="11"/>
  </w:num>
  <w:num w:numId="16" w16cid:durableId="1197816061">
    <w:abstractNumId w:val="8"/>
  </w:num>
  <w:num w:numId="17" w16cid:durableId="2032100214">
    <w:abstractNumId w:val="8"/>
  </w:num>
  <w:num w:numId="18" w16cid:durableId="328365102">
    <w:abstractNumId w:val="8"/>
  </w:num>
  <w:num w:numId="19" w16cid:durableId="755058819">
    <w:abstractNumId w:val="8"/>
  </w:num>
  <w:num w:numId="20" w16cid:durableId="1414207989">
    <w:abstractNumId w:val="8"/>
  </w:num>
  <w:num w:numId="21" w16cid:durableId="1913809101">
    <w:abstractNumId w:val="18"/>
  </w:num>
  <w:num w:numId="22" w16cid:durableId="919559696">
    <w:abstractNumId w:val="19"/>
    <w:lvlOverride w:ilvl="0">
      <w:startOverride w:val="1"/>
    </w:lvlOverride>
  </w:num>
  <w:num w:numId="23" w16cid:durableId="510998095">
    <w:abstractNumId w:val="12"/>
  </w:num>
  <w:num w:numId="24" w16cid:durableId="1940795950">
    <w:abstractNumId w:val="13"/>
  </w:num>
  <w:num w:numId="25" w16cid:durableId="1884706949">
    <w:abstractNumId w:val="15"/>
  </w:num>
  <w:num w:numId="26" w16cid:durableId="1962758028">
    <w:abstractNumId w:val="16"/>
  </w:num>
  <w:num w:numId="27" w16cid:durableId="377169501">
    <w:abstractNumId w:val="17"/>
  </w:num>
  <w:num w:numId="28" w16cid:durableId="1479686765">
    <w:abstractNumId w:val="19"/>
    <w:lvlOverride w:ilvl="0">
      <w:startOverride w:val="1"/>
    </w:lvlOverride>
  </w:num>
  <w:num w:numId="29" w16cid:durableId="1629698803">
    <w:abstractNumId w:val="17"/>
    <w:lvlOverride w:ilvl="0">
      <w:startOverride w:val="1"/>
    </w:lvlOverride>
  </w:num>
  <w:num w:numId="30" w16cid:durableId="593519331">
    <w:abstractNumId w:val="17"/>
    <w:lvlOverride w:ilvl="0">
      <w:startOverride w:val="1"/>
    </w:lvlOverride>
  </w:num>
  <w:num w:numId="31" w16cid:durableId="1998144139">
    <w:abstractNumId w:val="17"/>
    <w:lvlOverride w:ilvl="0">
      <w:startOverride w:val="1"/>
    </w:lvlOverride>
  </w:num>
  <w:num w:numId="32" w16cid:durableId="494999805">
    <w:abstractNumId w:val="19"/>
    <w:lvlOverride w:ilvl="0">
      <w:startOverride w:val="1"/>
    </w:lvlOverride>
  </w:num>
  <w:num w:numId="33" w16cid:durableId="1425757721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BA"/>
    <w:rsid w:val="00014527"/>
    <w:rsid w:val="00020E85"/>
    <w:rsid w:val="00026CEB"/>
    <w:rsid w:val="0002767D"/>
    <w:rsid w:val="000426C3"/>
    <w:rsid w:val="00042D6C"/>
    <w:rsid w:val="00053CD4"/>
    <w:rsid w:val="00062EC1"/>
    <w:rsid w:val="00063421"/>
    <w:rsid w:val="000635CF"/>
    <w:rsid w:val="000908BA"/>
    <w:rsid w:val="000B4089"/>
    <w:rsid w:val="000B5236"/>
    <w:rsid w:val="000C01DF"/>
    <w:rsid w:val="000C2EB2"/>
    <w:rsid w:val="000C3BB1"/>
    <w:rsid w:val="000C5BD0"/>
    <w:rsid w:val="000D5D46"/>
    <w:rsid w:val="000D70DD"/>
    <w:rsid w:val="00100576"/>
    <w:rsid w:val="00106CFC"/>
    <w:rsid w:val="00114C7A"/>
    <w:rsid w:val="00115A20"/>
    <w:rsid w:val="00120729"/>
    <w:rsid w:val="001276C6"/>
    <w:rsid w:val="00146FA5"/>
    <w:rsid w:val="00166097"/>
    <w:rsid w:val="00174206"/>
    <w:rsid w:val="001774D9"/>
    <w:rsid w:val="00183DE9"/>
    <w:rsid w:val="001A1A0F"/>
    <w:rsid w:val="001A1D6A"/>
    <w:rsid w:val="001B596E"/>
    <w:rsid w:val="001D003F"/>
    <w:rsid w:val="001D3F1E"/>
    <w:rsid w:val="001D50BE"/>
    <w:rsid w:val="001E15FE"/>
    <w:rsid w:val="001E1DD2"/>
    <w:rsid w:val="001E62EA"/>
    <w:rsid w:val="001E7909"/>
    <w:rsid w:val="002109F9"/>
    <w:rsid w:val="002276F7"/>
    <w:rsid w:val="0023707B"/>
    <w:rsid w:val="00254B94"/>
    <w:rsid w:val="002555B0"/>
    <w:rsid w:val="00264836"/>
    <w:rsid w:val="002674B1"/>
    <w:rsid w:val="002679EF"/>
    <w:rsid w:val="002771C5"/>
    <w:rsid w:val="00281601"/>
    <w:rsid w:val="002840A5"/>
    <w:rsid w:val="002955E7"/>
    <w:rsid w:val="002973F8"/>
    <w:rsid w:val="002A03B9"/>
    <w:rsid w:val="002A32FF"/>
    <w:rsid w:val="002B448E"/>
    <w:rsid w:val="002C2A6A"/>
    <w:rsid w:val="002D7656"/>
    <w:rsid w:val="002D7CE6"/>
    <w:rsid w:val="002F1A44"/>
    <w:rsid w:val="00303B18"/>
    <w:rsid w:val="00304DB7"/>
    <w:rsid w:val="00311FD5"/>
    <w:rsid w:val="00315D8C"/>
    <w:rsid w:val="00323C6F"/>
    <w:rsid w:val="00343DB4"/>
    <w:rsid w:val="00346179"/>
    <w:rsid w:val="003466DB"/>
    <w:rsid w:val="00352563"/>
    <w:rsid w:val="003633AA"/>
    <w:rsid w:val="00363A7B"/>
    <w:rsid w:val="00372CBD"/>
    <w:rsid w:val="00373BBA"/>
    <w:rsid w:val="00382682"/>
    <w:rsid w:val="00392770"/>
    <w:rsid w:val="00393B57"/>
    <w:rsid w:val="003A7A46"/>
    <w:rsid w:val="003B7FBA"/>
    <w:rsid w:val="003C138B"/>
    <w:rsid w:val="003C74BE"/>
    <w:rsid w:val="003C7AAA"/>
    <w:rsid w:val="003D35D2"/>
    <w:rsid w:val="003E16F2"/>
    <w:rsid w:val="003E48D4"/>
    <w:rsid w:val="003E696A"/>
    <w:rsid w:val="003F2392"/>
    <w:rsid w:val="003F3B00"/>
    <w:rsid w:val="00402D17"/>
    <w:rsid w:val="0041156F"/>
    <w:rsid w:val="00420BF4"/>
    <w:rsid w:val="0042240F"/>
    <w:rsid w:val="0042358E"/>
    <w:rsid w:val="00423EA5"/>
    <w:rsid w:val="00425B08"/>
    <w:rsid w:val="00426582"/>
    <w:rsid w:val="00447E85"/>
    <w:rsid w:val="00473067"/>
    <w:rsid w:val="00476507"/>
    <w:rsid w:val="00496333"/>
    <w:rsid w:val="004A0918"/>
    <w:rsid w:val="004A120B"/>
    <w:rsid w:val="004A7182"/>
    <w:rsid w:val="004B5BA7"/>
    <w:rsid w:val="004C19A2"/>
    <w:rsid w:val="004C2DCA"/>
    <w:rsid w:val="004C5D42"/>
    <w:rsid w:val="004D3C6F"/>
    <w:rsid w:val="004D5DB7"/>
    <w:rsid w:val="004E5532"/>
    <w:rsid w:val="004F63D2"/>
    <w:rsid w:val="004F65F9"/>
    <w:rsid w:val="0052097E"/>
    <w:rsid w:val="00521778"/>
    <w:rsid w:val="005228BA"/>
    <w:rsid w:val="005231D0"/>
    <w:rsid w:val="0052629C"/>
    <w:rsid w:val="0055239A"/>
    <w:rsid w:val="00572628"/>
    <w:rsid w:val="00590AEC"/>
    <w:rsid w:val="005933E1"/>
    <w:rsid w:val="005A533E"/>
    <w:rsid w:val="005B02B3"/>
    <w:rsid w:val="005B0599"/>
    <w:rsid w:val="005B6A97"/>
    <w:rsid w:val="005C02FD"/>
    <w:rsid w:val="005C215F"/>
    <w:rsid w:val="005C34B8"/>
    <w:rsid w:val="005C47AA"/>
    <w:rsid w:val="005E0319"/>
    <w:rsid w:val="00602402"/>
    <w:rsid w:val="006217AA"/>
    <w:rsid w:val="00623668"/>
    <w:rsid w:val="00625536"/>
    <w:rsid w:val="00627E61"/>
    <w:rsid w:val="00630B7C"/>
    <w:rsid w:val="006311AC"/>
    <w:rsid w:val="00646263"/>
    <w:rsid w:val="00650648"/>
    <w:rsid w:val="00653813"/>
    <w:rsid w:val="00654E14"/>
    <w:rsid w:val="00673026"/>
    <w:rsid w:val="00677CE4"/>
    <w:rsid w:val="00685B45"/>
    <w:rsid w:val="00696EC1"/>
    <w:rsid w:val="006A74E2"/>
    <w:rsid w:val="006B3FB2"/>
    <w:rsid w:val="006C4A69"/>
    <w:rsid w:val="006D19E7"/>
    <w:rsid w:val="006E297D"/>
    <w:rsid w:val="006F0A27"/>
    <w:rsid w:val="006F3670"/>
    <w:rsid w:val="0070050D"/>
    <w:rsid w:val="00706A39"/>
    <w:rsid w:val="00713DE0"/>
    <w:rsid w:val="00714311"/>
    <w:rsid w:val="0072132B"/>
    <w:rsid w:val="0073336C"/>
    <w:rsid w:val="007340D5"/>
    <w:rsid w:val="00741058"/>
    <w:rsid w:val="00742131"/>
    <w:rsid w:val="007541A7"/>
    <w:rsid w:val="00754F34"/>
    <w:rsid w:val="00771189"/>
    <w:rsid w:val="0077227F"/>
    <w:rsid w:val="00774F8B"/>
    <w:rsid w:val="00775047"/>
    <w:rsid w:val="00783AB5"/>
    <w:rsid w:val="007944CA"/>
    <w:rsid w:val="00796BA7"/>
    <w:rsid w:val="007A19E5"/>
    <w:rsid w:val="007A5DAA"/>
    <w:rsid w:val="007A7BFC"/>
    <w:rsid w:val="007B628C"/>
    <w:rsid w:val="007B7811"/>
    <w:rsid w:val="007B7C9B"/>
    <w:rsid w:val="007C0F19"/>
    <w:rsid w:val="007D189C"/>
    <w:rsid w:val="007D21B1"/>
    <w:rsid w:val="007D316E"/>
    <w:rsid w:val="007D567F"/>
    <w:rsid w:val="00806649"/>
    <w:rsid w:val="0081189A"/>
    <w:rsid w:val="008155A1"/>
    <w:rsid w:val="008316F2"/>
    <w:rsid w:val="00843A08"/>
    <w:rsid w:val="0085363A"/>
    <w:rsid w:val="008709BF"/>
    <w:rsid w:val="00870F34"/>
    <w:rsid w:val="00883F00"/>
    <w:rsid w:val="008E348C"/>
    <w:rsid w:val="008F0C6D"/>
    <w:rsid w:val="009048EF"/>
    <w:rsid w:val="00906DB8"/>
    <w:rsid w:val="00912853"/>
    <w:rsid w:val="00916DA3"/>
    <w:rsid w:val="0092463D"/>
    <w:rsid w:val="00927A09"/>
    <w:rsid w:val="00943DB3"/>
    <w:rsid w:val="00954FD2"/>
    <w:rsid w:val="00962034"/>
    <w:rsid w:val="00964F40"/>
    <w:rsid w:val="0097563F"/>
    <w:rsid w:val="00976EE1"/>
    <w:rsid w:val="00987CC0"/>
    <w:rsid w:val="009A5F1E"/>
    <w:rsid w:val="009A62C7"/>
    <w:rsid w:val="009A748A"/>
    <w:rsid w:val="009B3C36"/>
    <w:rsid w:val="009C01B4"/>
    <w:rsid w:val="009C0CD2"/>
    <w:rsid w:val="009C43B5"/>
    <w:rsid w:val="009D6460"/>
    <w:rsid w:val="009D73E5"/>
    <w:rsid w:val="009E28DE"/>
    <w:rsid w:val="009E7009"/>
    <w:rsid w:val="009E7689"/>
    <w:rsid w:val="009F2C6C"/>
    <w:rsid w:val="009F754C"/>
    <w:rsid w:val="00A03172"/>
    <w:rsid w:val="00A17158"/>
    <w:rsid w:val="00A463A4"/>
    <w:rsid w:val="00A57AC3"/>
    <w:rsid w:val="00A658D5"/>
    <w:rsid w:val="00A80439"/>
    <w:rsid w:val="00A80E5C"/>
    <w:rsid w:val="00A90B47"/>
    <w:rsid w:val="00A91258"/>
    <w:rsid w:val="00A93C8C"/>
    <w:rsid w:val="00AA28A2"/>
    <w:rsid w:val="00AA2A03"/>
    <w:rsid w:val="00AA5B78"/>
    <w:rsid w:val="00AB47E0"/>
    <w:rsid w:val="00AB56DD"/>
    <w:rsid w:val="00AC41C3"/>
    <w:rsid w:val="00AF0F30"/>
    <w:rsid w:val="00B104DF"/>
    <w:rsid w:val="00B1798D"/>
    <w:rsid w:val="00B42AD2"/>
    <w:rsid w:val="00B4307F"/>
    <w:rsid w:val="00B44CB9"/>
    <w:rsid w:val="00B858F4"/>
    <w:rsid w:val="00B95B42"/>
    <w:rsid w:val="00B973A2"/>
    <w:rsid w:val="00BA0695"/>
    <w:rsid w:val="00BB05DF"/>
    <w:rsid w:val="00BD4D3E"/>
    <w:rsid w:val="00BF6D89"/>
    <w:rsid w:val="00C04FA3"/>
    <w:rsid w:val="00C05421"/>
    <w:rsid w:val="00C22FA7"/>
    <w:rsid w:val="00C27C66"/>
    <w:rsid w:val="00C4303C"/>
    <w:rsid w:val="00C520CE"/>
    <w:rsid w:val="00C62C45"/>
    <w:rsid w:val="00C733DB"/>
    <w:rsid w:val="00C75ACA"/>
    <w:rsid w:val="00C77849"/>
    <w:rsid w:val="00C77980"/>
    <w:rsid w:val="00C92021"/>
    <w:rsid w:val="00CA251F"/>
    <w:rsid w:val="00CA3B7F"/>
    <w:rsid w:val="00CB1592"/>
    <w:rsid w:val="00CB7E83"/>
    <w:rsid w:val="00CC1918"/>
    <w:rsid w:val="00CD3743"/>
    <w:rsid w:val="00CE132F"/>
    <w:rsid w:val="00CF6366"/>
    <w:rsid w:val="00CF75F6"/>
    <w:rsid w:val="00D05907"/>
    <w:rsid w:val="00D17E12"/>
    <w:rsid w:val="00D26E85"/>
    <w:rsid w:val="00D35064"/>
    <w:rsid w:val="00D36F04"/>
    <w:rsid w:val="00D47DC7"/>
    <w:rsid w:val="00D91EA3"/>
    <w:rsid w:val="00DA126F"/>
    <w:rsid w:val="00DB3641"/>
    <w:rsid w:val="00DB594B"/>
    <w:rsid w:val="00DC05DC"/>
    <w:rsid w:val="00DC09E5"/>
    <w:rsid w:val="00DC0EA4"/>
    <w:rsid w:val="00DD326C"/>
    <w:rsid w:val="00DD49BB"/>
    <w:rsid w:val="00DD7E9C"/>
    <w:rsid w:val="00E002F7"/>
    <w:rsid w:val="00E00FB3"/>
    <w:rsid w:val="00E13250"/>
    <w:rsid w:val="00E132FD"/>
    <w:rsid w:val="00E14BF4"/>
    <w:rsid w:val="00E1547B"/>
    <w:rsid w:val="00E21C6C"/>
    <w:rsid w:val="00E27949"/>
    <w:rsid w:val="00E35860"/>
    <w:rsid w:val="00E41AE9"/>
    <w:rsid w:val="00E546CF"/>
    <w:rsid w:val="00E5522B"/>
    <w:rsid w:val="00E72667"/>
    <w:rsid w:val="00E91DF8"/>
    <w:rsid w:val="00E92F0A"/>
    <w:rsid w:val="00EC0689"/>
    <w:rsid w:val="00EC7D70"/>
    <w:rsid w:val="00EE6A58"/>
    <w:rsid w:val="00EF2825"/>
    <w:rsid w:val="00EF739D"/>
    <w:rsid w:val="00F03F51"/>
    <w:rsid w:val="00F213E1"/>
    <w:rsid w:val="00F225EF"/>
    <w:rsid w:val="00F32D9E"/>
    <w:rsid w:val="00F33A79"/>
    <w:rsid w:val="00F4358C"/>
    <w:rsid w:val="00F50205"/>
    <w:rsid w:val="00F50C68"/>
    <w:rsid w:val="00F5284E"/>
    <w:rsid w:val="00F5736B"/>
    <w:rsid w:val="00F65CDC"/>
    <w:rsid w:val="00F71777"/>
    <w:rsid w:val="00F86793"/>
    <w:rsid w:val="00F9228F"/>
    <w:rsid w:val="00F935E7"/>
    <w:rsid w:val="00FA693D"/>
    <w:rsid w:val="00FB0D30"/>
    <w:rsid w:val="00FB675D"/>
    <w:rsid w:val="00FB6DD8"/>
    <w:rsid w:val="00FD7671"/>
    <w:rsid w:val="00FE256A"/>
    <w:rsid w:val="00FE5A30"/>
    <w:rsid w:val="00FE6E7B"/>
    <w:rsid w:val="04AADAF6"/>
    <w:rsid w:val="12708C96"/>
    <w:rsid w:val="185F9615"/>
    <w:rsid w:val="237B9FA9"/>
    <w:rsid w:val="2791A436"/>
    <w:rsid w:val="28A37430"/>
    <w:rsid w:val="292760FA"/>
    <w:rsid w:val="351BC02A"/>
    <w:rsid w:val="38B2D267"/>
    <w:rsid w:val="39F690A4"/>
    <w:rsid w:val="47DD7A39"/>
    <w:rsid w:val="4A7E794C"/>
    <w:rsid w:val="4C403672"/>
    <w:rsid w:val="54722DE9"/>
    <w:rsid w:val="56032443"/>
    <w:rsid w:val="5DF128E3"/>
    <w:rsid w:val="5FFEEB96"/>
    <w:rsid w:val="6423C927"/>
    <w:rsid w:val="6553BB17"/>
    <w:rsid w:val="703CD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B6908"/>
  <w15:chartTrackingRefBased/>
  <w15:docId w15:val="{3F9F0794-8E15-41F6-98BB-CC8CD69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65CDC"/>
    <w:pPr>
      <w:spacing w:after="160" w:line="259" w:lineRule="auto"/>
    </w:pPr>
    <w:rPr>
      <w:color w:val="404040" w:themeColor="text1" w:themeTint="BF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B47"/>
    <w:pPr>
      <w:keepNext/>
      <w:keepLines/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hd w:val="clear" w:color="auto" w:fill="001646" w:themeFill="accent1"/>
      <w:spacing w:before="240" w:after="0"/>
      <w:outlineLvl w:val="0"/>
    </w:pPr>
    <w:rPr>
      <w:rFonts w:cs="Arial"/>
      <w:b/>
      <w:bCs/>
      <w:color w:val="FFFFFF" w:themeColor="background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8EF"/>
    <w:pPr>
      <w:keepNext/>
      <w:keepLines/>
      <w:spacing w:before="120" w:after="120"/>
      <w:outlineLvl w:val="1"/>
    </w:pPr>
    <w:rPr>
      <w:rFonts w:cs="Arial"/>
      <w:b/>
      <w:color w:val="0070BD"/>
      <w:sz w:val="28"/>
      <w:szCs w:val="28"/>
    </w:rPr>
  </w:style>
  <w:style w:type="paragraph" w:styleId="Heading3">
    <w:name w:val="heading 3"/>
    <w:basedOn w:val="BodyText"/>
    <w:next w:val="Normal"/>
    <w:link w:val="Heading3Char"/>
    <w:uiPriority w:val="9"/>
    <w:unhideWhenUsed/>
    <w:qFormat/>
    <w:rsid w:val="00402D17"/>
    <w:pPr>
      <w:outlineLvl w:val="2"/>
    </w:pPr>
    <w:rPr>
      <w:b/>
      <w:bCs/>
      <w:cap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2D17"/>
    <w:pPr>
      <w:keepNext/>
      <w:keepLines/>
      <w:spacing w:before="40" w:after="0"/>
      <w:outlineLvl w:val="3"/>
    </w:pPr>
    <w:rPr>
      <w:b/>
      <w:bCs/>
      <w:iCs/>
      <w:color w:val="15386B" w:themeColor="accent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743"/>
    <w:pPr>
      <w:keepNext/>
      <w:keepLines/>
      <w:spacing w:before="40" w:after="0"/>
      <w:outlineLvl w:val="4"/>
    </w:pPr>
    <w:rPr>
      <w:color w:val="0010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743"/>
    <w:pPr>
      <w:keepNext/>
      <w:keepLines/>
      <w:spacing w:before="40" w:after="0"/>
      <w:outlineLvl w:val="5"/>
    </w:pPr>
    <w:rPr>
      <w:color w:val="000A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743"/>
    <w:pPr>
      <w:keepNext/>
      <w:keepLines/>
      <w:spacing w:before="40" w:after="0"/>
      <w:outlineLvl w:val="6"/>
    </w:pPr>
    <w:rPr>
      <w:i/>
      <w:iCs/>
      <w:color w:val="000A2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743"/>
    <w:pPr>
      <w:keepNext/>
      <w:keepLines/>
      <w:spacing w:before="40" w:after="0"/>
      <w:outlineLvl w:val="7"/>
    </w:pPr>
    <w:rPr>
      <w:color w:val="262626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770"/>
    <w:pPr>
      <w:keepNext/>
      <w:keepLines/>
      <w:spacing w:before="40" w:after="0"/>
      <w:outlineLvl w:val="8"/>
    </w:pPr>
    <w:rPr>
      <w:i/>
      <w:iCs/>
      <w:color w:val="262626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DC7"/>
    <w:rPr>
      <w:color w:val="40404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47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DC7"/>
    <w:rPr>
      <w:color w:val="404040"/>
      <w:sz w:val="22"/>
      <w:szCs w:val="22"/>
    </w:rPr>
  </w:style>
  <w:style w:type="character" w:customStyle="1" w:styleId="Heading1Char">
    <w:name w:val="Heading 1 Char"/>
    <w:link w:val="Heading1"/>
    <w:uiPriority w:val="9"/>
    <w:rsid w:val="00A90B47"/>
    <w:rPr>
      <w:rFonts w:cs="Arial"/>
      <w:b/>
      <w:bCs/>
      <w:color w:val="FFFFFF" w:themeColor="background1"/>
      <w:sz w:val="32"/>
      <w:szCs w:val="32"/>
      <w:shd w:val="clear" w:color="auto" w:fill="001646" w:themeFill="accent1"/>
    </w:rPr>
  </w:style>
  <w:style w:type="character" w:customStyle="1" w:styleId="Heading2Char">
    <w:name w:val="Heading 2 Char"/>
    <w:link w:val="Heading2"/>
    <w:uiPriority w:val="9"/>
    <w:rsid w:val="009048EF"/>
    <w:rPr>
      <w:rFonts w:cs="Arial"/>
      <w:b/>
      <w:color w:val="0070BD"/>
      <w:sz w:val="28"/>
      <w:szCs w:val="28"/>
    </w:rPr>
  </w:style>
  <w:style w:type="character" w:customStyle="1" w:styleId="Heading3Char">
    <w:name w:val="Heading 3 Char"/>
    <w:link w:val="Heading3"/>
    <w:uiPriority w:val="9"/>
    <w:rsid w:val="00402D17"/>
    <w:rPr>
      <w:rFonts w:eastAsia="Arial" w:cs="Arial"/>
      <w:b/>
      <w:bCs/>
      <w:caps/>
      <w:color w:val="404040"/>
      <w:sz w:val="24"/>
      <w:szCs w:val="22"/>
    </w:rPr>
  </w:style>
  <w:style w:type="character" w:customStyle="1" w:styleId="Heading4Char">
    <w:name w:val="Heading 4 Char"/>
    <w:link w:val="Heading4"/>
    <w:uiPriority w:val="9"/>
    <w:rsid w:val="00402D17"/>
    <w:rPr>
      <w:b/>
      <w:bCs/>
      <w:iCs/>
      <w:color w:val="15386B" w:themeColor="accent6"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CD3743"/>
    <w:rPr>
      <w:color w:val="001034"/>
    </w:rPr>
  </w:style>
  <w:style w:type="character" w:customStyle="1" w:styleId="Heading6Char">
    <w:name w:val="Heading 6 Char"/>
    <w:link w:val="Heading6"/>
    <w:uiPriority w:val="9"/>
    <w:semiHidden/>
    <w:rsid w:val="00CD3743"/>
    <w:rPr>
      <w:color w:val="000A23"/>
    </w:rPr>
  </w:style>
  <w:style w:type="character" w:customStyle="1" w:styleId="Heading7Char">
    <w:name w:val="Heading 7 Char"/>
    <w:link w:val="Heading7"/>
    <w:uiPriority w:val="9"/>
    <w:semiHidden/>
    <w:rsid w:val="00CD3743"/>
    <w:rPr>
      <w:rFonts w:ascii="Arial" w:eastAsia="Times New Roman" w:hAnsi="Arial" w:cs="Times New Roman"/>
      <w:i/>
      <w:iCs/>
      <w:color w:val="000A23"/>
    </w:rPr>
  </w:style>
  <w:style w:type="character" w:customStyle="1" w:styleId="Heading8Char">
    <w:name w:val="Heading 8 Char"/>
    <w:link w:val="Heading8"/>
    <w:uiPriority w:val="9"/>
    <w:semiHidden/>
    <w:rsid w:val="00CD3743"/>
    <w:rPr>
      <w:color w:val="262626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392770"/>
    <w:rPr>
      <w:rFonts w:ascii="Aptos" w:hAnsi="Aptos"/>
      <w:i/>
      <w:iCs/>
      <w:color w:val="262626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3743"/>
    <w:pPr>
      <w:spacing w:after="200" w:line="240" w:lineRule="auto"/>
    </w:pPr>
    <w:rPr>
      <w:i/>
      <w:iCs/>
      <w:color w:val="000000"/>
      <w:sz w:val="18"/>
      <w:szCs w:val="18"/>
    </w:rPr>
  </w:style>
  <w:style w:type="paragraph" w:styleId="Title">
    <w:name w:val="Title"/>
    <w:aliases w:val="Section"/>
    <w:basedOn w:val="Normal"/>
    <w:next w:val="Normal"/>
    <w:link w:val="TitleChar"/>
    <w:uiPriority w:val="10"/>
    <w:qFormat/>
    <w:rsid w:val="00943DB3"/>
    <w:pPr>
      <w:spacing w:after="0" w:line="240" w:lineRule="auto"/>
      <w:contextualSpacing/>
    </w:pPr>
    <w:rPr>
      <w:rFonts w:cs="Arial"/>
      <w:b/>
      <w:caps/>
      <w:color w:val="001646"/>
      <w:spacing w:val="-10"/>
      <w:sz w:val="48"/>
      <w:szCs w:val="46"/>
    </w:rPr>
  </w:style>
  <w:style w:type="character" w:customStyle="1" w:styleId="TitleChar">
    <w:name w:val="Title Char"/>
    <w:aliases w:val="Section Char"/>
    <w:link w:val="Title"/>
    <w:uiPriority w:val="10"/>
    <w:rsid w:val="00943DB3"/>
    <w:rPr>
      <w:rFonts w:cs="Arial"/>
      <w:b/>
      <w:caps/>
      <w:color w:val="001646"/>
      <w:spacing w:val="-10"/>
      <w:sz w:val="48"/>
      <w:szCs w:val="4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DB3"/>
    <w:pPr>
      <w:numPr>
        <w:ilvl w:val="1"/>
      </w:numPr>
      <w:spacing w:after="120" w:line="276" w:lineRule="auto"/>
    </w:pPr>
    <w:rPr>
      <w:rFonts w:cs="Arial"/>
      <w:caps/>
      <w:color w:val="5A5A5A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943DB3"/>
    <w:rPr>
      <w:rFonts w:cs="Arial"/>
      <w:caps/>
      <w:color w:val="5A5A5A"/>
      <w:spacing w:val="15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3743"/>
    <w:pPr>
      <w:outlineLvl w:val="9"/>
    </w:pPr>
  </w:style>
  <w:style w:type="paragraph" w:styleId="BodyText">
    <w:name w:val="Body Text"/>
    <w:basedOn w:val="Normal"/>
    <w:link w:val="BodyTextChar"/>
    <w:qFormat/>
    <w:rsid w:val="00B44CB9"/>
    <w:pPr>
      <w:spacing w:before="240" w:after="240" w:line="276" w:lineRule="auto"/>
    </w:pPr>
    <w:rPr>
      <w:rFonts w:eastAsia="Arial" w:cs="Arial"/>
    </w:rPr>
  </w:style>
  <w:style w:type="character" w:customStyle="1" w:styleId="BodyTextChar">
    <w:name w:val="Body Text Char"/>
    <w:link w:val="BodyText"/>
    <w:rsid w:val="00B44CB9"/>
    <w:rPr>
      <w:rFonts w:eastAsia="Arial" w:cs="Arial"/>
      <w:color w:val="40404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23707B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23707B"/>
    <w:pPr>
      <w:ind w:left="720"/>
    </w:pPr>
  </w:style>
  <w:style w:type="table" w:styleId="TableGrid">
    <w:name w:val="Table Grid"/>
    <w:basedOn w:val="TableNormal"/>
    <w:uiPriority w:val="39"/>
    <w:rsid w:val="00AA2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AA2A03"/>
    <w:tblPr>
      <w:tblStyleRowBandSize w:val="1"/>
      <w:tblStyleColBandSize w:val="1"/>
      <w:tblBorders>
        <w:top w:val="single" w:sz="4" w:space="0" w:color="7ECAFF" w:themeColor="accent5" w:themeTint="66"/>
        <w:left w:val="single" w:sz="4" w:space="0" w:color="7ECAFF" w:themeColor="accent5" w:themeTint="66"/>
        <w:bottom w:val="single" w:sz="4" w:space="0" w:color="7ECAFF" w:themeColor="accent5" w:themeTint="66"/>
        <w:right w:val="single" w:sz="4" w:space="0" w:color="7ECAFF" w:themeColor="accent5" w:themeTint="66"/>
        <w:insideH w:val="single" w:sz="4" w:space="0" w:color="7ECAFF" w:themeColor="accent5" w:themeTint="66"/>
        <w:insideV w:val="single" w:sz="4" w:space="0" w:color="7ECA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3EB0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EB0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A2A03"/>
    <w:tblPr>
      <w:tblStyleRowBandSize w:val="1"/>
      <w:tblStyleColBandSize w:val="1"/>
      <w:tblBorders>
        <w:top w:val="single" w:sz="4" w:space="0" w:color="4F86FF" w:themeColor="accent1" w:themeTint="66"/>
        <w:left w:val="single" w:sz="4" w:space="0" w:color="4F86FF" w:themeColor="accent1" w:themeTint="66"/>
        <w:bottom w:val="single" w:sz="4" w:space="0" w:color="4F86FF" w:themeColor="accent1" w:themeTint="66"/>
        <w:right w:val="single" w:sz="4" w:space="0" w:color="4F86FF" w:themeColor="accent1" w:themeTint="66"/>
        <w:insideH w:val="single" w:sz="4" w:space="0" w:color="4F86FF" w:themeColor="accent1" w:themeTint="66"/>
        <w:insideV w:val="single" w:sz="4" w:space="0" w:color="4F86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4DF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4DF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796BA7"/>
  </w:style>
  <w:style w:type="paragraph" w:styleId="TOC1">
    <w:name w:val="toc 1"/>
    <w:basedOn w:val="Normal"/>
    <w:next w:val="Normal"/>
    <w:autoRedefine/>
    <w:uiPriority w:val="39"/>
    <w:unhideWhenUsed/>
    <w:rsid w:val="00A463A4"/>
    <w:pPr>
      <w:tabs>
        <w:tab w:val="right" w:leader="dot" w:pos="10080"/>
      </w:tabs>
      <w:spacing w:after="100"/>
    </w:pPr>
    <w:rPr>
      <w:rFonts w:cs="Arial"/>
      <w:b/>
      <w:noProof/>
      <w:color w:val="15386B" w:themeColor="accent6"/>
    </w:rPr>
  </w:style>
  <w:style w:type="paragraph" w:styleId="TOC2">
    <w:name w:val="toc 2"/>
    <w:basedOn w:val="TOC1"/>
    <w:next w:val="Normal"/>
    <w:autoRedefine/>
    <w:uiPriority w:val="39"/>
    <w:unhideWhenUsed/>
    <w:rsid w:val="00A463A4"/>
    <w:pPr>
      <w:ind w:left="270"/>
    </w:pPr>
  </w:style>
  <w:style w:type="paragraph" w:styleId="TOC3">
    <w:name w:val="toc 3"/>
    <w:basedOn w:val="Normal"/>
    <w:next w:val="Normal"/>
    <w:autoRedefine/>
    <w:uiPriority w:val="39"/>
    <w:unhideWhenUsed/>
    <w:rsid w:val="00A463A4"/>
    <w:pPr>
      <w:tabs>
        <w:tab w:val="right" w:leader="dot" w:pos="10080"/>
      </w:tabs>
      <w:spacing w:after="100"/>
      <w:ind w:left="540"/>
    </w:pPr>
    <w:rPr>
      <w:b/>
      <w:bCs/>
      <w:noProof/>
      <w:color w:val="15386B" w:themeColor="accent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4CB9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CB9"/>
    <w:rPr>
      <w:rFonts w:ascii="Arial" w:hAnsi="Arial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B44CB9"/>
    <w:pPr>
      <w:pBdr>
        <w:top w:val="single" w:sz="2" w:space="10" w:color="001646" w:themeColor="accent1"/>
        <w:left w:val="single" w:sz="2" w:space="10" w:color="001646" w:themeColor="accent1"/>
        <w:bottom w:val="single" w:sz="2" w:space="10" w:color="001646" w:themeColor="accent1"/>
        <w:right w:val="single" w:sz="2" w:space="10" w:color="001646" w:themeColor="accent1"/>
      </w:pBdr>
      <w:ind w:left="1152" w:right="1152"/>
    </w:pPr>
    <w:rPr>
      <w:rFonts w:eastAsiaTheme="minorEastAsia" w:cstheme="minorBidi"/>
      <w:i/>
      <w:iCs/>
      <w:color w:val="001646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96B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96BA7"/>
    <w:rPr>
      <w:rFonts w:ascii="Aptos" w:hAnsi="Aptos"/>
      <w:sz w:val="22"/>
      <w:szCs w:val="22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796BA7"/>
    <w:pPr>
      <w:spacing w:after="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96BA7"/>
    <w:pPr>
      <w:spacing w:after="0"/>
      <w:ind w:left="220" w:hanging="220"/>
    </w:pPr>
  </w:style>
  <w:style w:type="character" w:styleId="Mention">
    <w:name w:val="Mention"/>
    <w:basedOn w:val="DefaultParagraphFont"/>
    <w:uiPriority w:val="99"/>
    <w:unhideWhenUsed/>
    <w:rsid w:val="0002767D"/>
    <w:rPr>
      <w:rFonts w:ascii="Arial" w:hAnsi="Arial"/>
      <w:color w:val="2B579A"/>
      <w:sz w:val="21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96B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96BA7"/>
    <w:rPr>
      <w:rFonts w:ascii="Aptos" w:eastAsiaTheme="majorEastAsia" w:hAnsi="Aptos" w:cstheme="majorBidi"/>
      <w:sz w:val="24"/>
      <w:szCs w:val="24"/>
      <w:shd w:val="pct20" w:color="auto" w:fill="auto"/>
    </w:rPr>
  </w:style>
  <w:style w:type="paragraph" w:styleId="MacroText">
    <w:name w:val="macro"/>
    <w:link w:val="MacroTextChar"/>
    <w:uiPriority w:val="99"/>
    <w:semiHidden/>
    <w:unhideWhenUsed/>
    <w:rsid w:val="000276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59" w:lineRule="auto"/>
    </w:pPr>
    <w:rPr>
      <w:rFonts w:cs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2767D"/>
    <w:rPr>
      <w:rFonts w:ascii="Arial" w:hAnsi="Arial" w:cs="Consolas"/>
      <w:sz w:val="21"/>
    </w:rPr>
  </w:style>
  <w:style w:type="paragraph" w:styleId="ListNumber">
    <w:name w:val="List Number"/>
    <w:basedOn w:val="Normal"/>
    <w:uiPriority w:val="99"/>
    <w:semiHidden/>
    <w:unhideWhenUsed/>
    <w:rsid w:val="00796BA7"/>
    <w:pPr>
      <w:numPr>
        <w:numId w:val="2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96BA7"/>
    <w:pPr>
      <w:spacing w:after="120"/>
      <w:ind w:left="360"/>
      <w:contextualSpacing/>
    </w:pPr>
  </w:style>
  <w:style w:type="paragraph" w:styleId="ListBullet">
    <w:name w:val="List Bullet"/>
    <w:basedOn w:val="Normal"/>
    <w:uiPriority w:val="99"/>
    <w:unhideWhenUsed/>
    <w:rsid w:val="00D47DC7"/>
    <w:pPr>
      <w:numPr>
        <w:numId w:val="11"/>
      </w:numPr>
      <w:spacing w:before="120" w:after="120" w:line="276" w:lineRule="auto"/>
      <w:ind w:left="630" w:hanging="270"/>
    </w:pPr>
    <w:rPr>
      <w:rFonts w:eastAsia="Arial" w:cs="Arial"/>
    </w:rPr>
  </w:style>
  <w:style w:type="paragraph" w:styleId="List">
    <w:name w:val="List"/>
    <w:basedOn w:val="Normal"/>
    <w:uiPriority w:val="99"/>
    <w:semiHidden/>
    <w:unhideWhenUsed/>
    <w:rsid w:val="00796BA7"/>
    <w:pPr>
      <w:ind w:left="360" w:hanging="36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02767D"/>
    <w:rPr>
      <w:rFonts w:ascii="Arial" w:hAnsi="Arial"/>
      <w:sz w:val="21"/>
    </w:rPr>
  </w:style>
  <w:style w:type="paragraph" w:styleId="IndexHeading">
    <w:name w:val="index heading"/>
    <w:basedOn w:val="Normal"/>
    <w:next w:val="Normal"/>
    <w:uiPriority w:val="99"/>
    <w:semiHidden/>
    <w:unhideWhenUsed/>
    <w:rsid w:val="00796BA7"/>
    <w:rPr>
      <w:rFonts w:eastAsiaTheme="majorEastAsia" w:cstheme="majorBidi"/>
      <w:b/>
      <w:bCs/>
    </w:rPr>
  </w:style>
  <w:style w:type="character" w:styleId="Hyperlink">
    <w:name w:val="Hyperlink"/>
    <w:basedOn w:val="DefaultParagraphFont"/>
    <w:uiPriority w:val="99"/>
    <w:unhideWhenUsed/>
    <w:rsid w:val="0002767D"/>
    <w:rPr>
      <w:rFonts w:ascii="Arial" w:hAnsi="Arial"/>
      <w:color w:val="205E9E" w:themeColor="hyperlink"/>
      <w:sz w:val="21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96BA7"/>
    <w:pPr>
      <w:spacing w:after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BA7"/>
    <w:rPr>
      <w:rFonts w:ascii="Aptos" w:hAnsi="Aptos"/>
      <w:sz w:val="26"/>
      <w:szCs w:val="26"/>
    </w:rPr>
  </w:style>
  <w:style w:type="table" w:styleId="GridTable4-Accent5">
    <w:name w:val="Grid Table 4 Accent 5"/>
    <w:basedOn w:val="TableNormal"/>
    <w:uiPriority w:val="49"/>
    <w:rsid w:val="00420BF4"/>
    <w:tblPr>
      <w:tblStyleRowBandSize w:val="1"/>
      <w:tblStyleColBandSize w:val="1"/>
      <w:tblBorders>
        <w:top w:val="single" w:sz="4" w:space="0" w:color="3EB0FF" w:themeColor="accent5" w:themeTint="99"/>
        <w:left w:val="single" w:sz="4" w:space="0" w:color="3EB0FF" w:themeColor="accent5" w:themeTint="99"/>
        <w:bottom w:val="single" w:sz="4" w:space="0" w:color="3EB0FF" w:themeColor="accent5" w:themeTint="99"/>
        <w:right w:val="single" w:sz="4" w:space="0" w:color="3EB0FF" w:themeColor="accent5" w:themeTint="99"/>
        <w:insideH w:val="single" w:sz="4" w:space="0" w:color="3EB0FF" w:themeColor="accent5" w:themeTint="99"/>
        <w:insideV w:val="single" w:sz="4" w:space="0" w:color="3EB0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0BD" w:themeColor="accent5"/>
          <w:left w:val="single" w:sz="4" w:space="0" w:color="0070BD" w:themeColor="accent5"/>
          <w:bottom w:val="single" w:sz="4" w:space="0" w:color="0070BD" w:themeColor="accent5"/>
          <w:right w:val="single" w:sz="4" w:space="0" w:color="0070BD" w:themeColor="accent5"/>
          <w:insideH w:val="nil"/>
          <w:insideV w:val="nil"/>
        </w:tcBorders>
        <w:shd w:val="clear" w:color="auto" w:fill="0070BD" w:themeFill="accent5"/>
      </w:tcPr>
    </w:tblStylePr>
    <w:tblStylePr w:type="lastRow">
      <w:rPr>
        <w:b/>
        <w:bCs/>
      </w:rPr>
      <w:tblPr/>
      <w:tcPr>
        <w:tcBorders>
          <w:top w:val="double" w:sz="4" w:space="0" w:color="0070B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4FF" w:themeFill="accent5" w:themeFillTint="33"/>
      </w:tcPr>
    </w:tblStylePr>
    <w:tblStylePr w:type="band1Horz">
      <w:tblPr/>
      <w:tcPr>
        <w:shd w:val="clear" w:color="auto" w:fill="BEE4F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E696A"/>
    <w:rPr>
      <w:rFonts w:ascii="Aptos" w:hAnsi="Aptos"/>
      <w:color w:val="595959" w:themeColor="text1" w:themeTint="A6"/>
      <w:sz w:val="22"/>
    </w:rPr>
    <w:tblPr>
      <w:tblStyleRowBandSize w:val="1"/>
      <w:tblBorders>
        <w:left w:val="single" w:sz="4" w:space="0" w:color="7F7F7F" w:themeColor="accent4"/>
        <w:bottom w:val="single" w:sz="4" w:space="0" w:color="3F7DD9" w:themeColor="accent6" w:themeTint="99"/>
        <w:right w:val="single" w:sz="4" w:space="0" w:color="7F7F7F" w:themeColor="accent4"/>
        <w:insideV w:val="single" w:sz="4" w:space="0" w:color="7F7F7F" w:themeColor="accent4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386B" w:themeColor="accent6"/>
          <w:left w:val="single" w:sz="4" w:space="0" w:color="15386B" w:themeColor="accent6"/>
          <w:bottom w:val="single" w:sz="4" w:space="0" w:color="15386B" w:themeColor="accent6"/>
          <w:right w:val="single" w:sz="4" w:space="0" w:color="15386B" w:themeColor="accent6"/>
          <w:insideH w:val="nil"/>
          <w:insideV w:val="nil"/>
        </w:tcBorders>
        <w:shd w:val="clear" w:color="auto" w:fill="15386B" w:themeFill="accent6"/>
      </w:tcPr>
    </w:tblStylePr>
    <w:tblStylePr w:type="lastRow">
      <w:rPr>
        <w:b/>
        <w:bCs/>
      </w:rPr>
      <w:tblPr/>
      <w:tcPr>
        <w:tcBorders>
          <w:top w:val="double" w:sz="4" w:space="0" w:color="15386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BED3F2" w:themeFill="accent6" w:themeFillTint="33"/>
      </w:tcPr>
    </w:tblStylePr>
  </w:style>
  <w:style w:type="paragraph" w:customStyle="1" w:styleId="Tableheading">
    <w:name w:val="Table heading"/>
    <w:basedOn w:val="Normal"/>
    <w:uiPriority w:val="1"/>
    <w:qFormat/>
    <w:rsid w:val="0002767D"/>
    <w:pPr>
      <w:spacing w:after="200" w:line="240" w:lineRule="auto"/>
      <w:jc w:val="center"/>
    </w:pPr>
    <w:rPr>
      <w:rFonts w:eastAsia="Arial" w:cs="Arial"/>
      <w:b/>
      <w:sz w:val="24"/>
      <w:szCs w:val="28"/>
    </w:rPr>
  </w:style>
  <w:style w:type="paragraph" w:customStyle="1" w:styleId="Chartheader">
    <w:name w:val="Chart header"/>
    <w:basedOn w:val="Normal"/>
    <w:uiPriority w:val="1"/>
    <w:qFormat/>
    <w:rsid w:val="00D47DC7"/>
    <w:pPr>
      <w:keepNext/>
      <w:keepLines/>
      <w:spacing w:before="40" w:after="0"/>
      <w:outlineLvl w:val="1"/>
    </w:pPr>
    <w:rPr>
      <w:rFonts w:cs="Arial"/>
      <w:b/>
      <w:color w:val="FFFFFF" w:themeColor="background1"/>
      <w:sz w:val="28"/>
      <w:szCs w:val="28"/>
    </w:rPr>
  </w:style>
  <w:style w:type="paragraph" w:styleId="TOC4">
    <w:name w:val="toc 4"/>
    <w:basedOn w:val="Normal"/>
    <w:next w:val="Normal"/>
    <w:autoRedefine/>
    <w:uiPriority w:val="39"/>
    <w:unhideWhenUsed/>
    <w:rsid w:val="00B44CB9"/>
    <w:pPr>
      <w:spacing w:after="100"/>
      <w:ind w:left="660"/>
    </w:pPr>
  </w:style>
  <w:style w:type="table" w:customStyle="1" w:styleId="Style1">
    <w:name w:val="Style1"/>
    <w:basedOn w:val="TableNormal"/>
    <w:uiPriority w:val="99"/>
    <w:rsid w:val="00FB0D30"/>
    <w:tblPr/>
  </w:style>
  <w:style w:type="paragraph" w:styleId="ListBullet2">
    <w:name w:val="List Bullet 2"/>
    <w:basedOn w:val="Normal"/>
    <w:uiPriority w:val="99"/>
    <w:unhideWhenUsed/>
    <w:rsid w:val="00D47DC7"/>
    <w:pPr>
      <w:numPr>
        <w:ilvl w:val="1"/>
        <w:numId w:val="27"/>
      </w:numPr>
      <w:spacing w:before="120" w:after="120" w:line="276" w:lineRule="auto"/>
      <w:ind w:left="1170" w:hanging="270"/>
    </w:pPr>
    <w:rPr>
      <w:rFonts w:eastAsia="Arial" w:cs="Arial"/>
    </w:rPr>
  </w:style>
  <w:style w:type="paragraph" w:styleId="ListBullet3">
    <w:name w:val="List Bullet 3"/>
    <w:basedOn w:val="ListBullet2"/>
    <w:uiPriority w:val="99"/>
    <w:unhideWhenUsed/>
    <w:rsid w:val="00A17158"/>
    <w:pPr>
      <w:numPr>
        <w:ilvl w:val="2"/>
      </w:numPr>
      <w:ind w:left="1710" w:hanging="270"/>
    </w:pPr>
  </w:style>
  <w:style w:type="paragraph" w:customStyle="1" w:styleId="Bluequote">
    <w:name w:val="Blue quote"/>
    <w:basedOn w:val="Normal"/>
    <w:uiPriority w:val="1"/>
    <w:qFormat/>
    <w:rsid w:val="009A62C7"/>
    <w:pPr>
      <w:framePr w:hSpace="288" w:vSpace="288" w:wrap="around" w:vAnchor="text" w:hAnchor="margin" w:y="203"/>
      <w:spacing w:after="0" w:line="240" w:lineRule="auto"/>
      <w:ind w:left="691" w:right="763"/>
      <w:suppressOverlap/>
      <w:jc w:val="center"/>
    </w:pPr>
    <w:rPr>
      <w:rFonts w:eastAsia="Arial" w:cs="Arial"/>
      <w:bCs/>
      <w:iCs/>
      <w:color w:val="001647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02767D"/>
    <w:rPr>
      <w:rFonts w:ascii="Arial" w:hAnsi="Arial"/>
      <w:sz w:val="21"/>
    </w:rPr>
  </w:style>
  <w:style w:type="paragraph" w:styleId="Date">
    <w:name w:val="Date"/>
    <w:basedOn w:val="BodyText"/>
    <w:next w:val="Normal"/>
    <w:link w:val="DateChar"/>
    <w:uiPriority w:val="99"/>
    <w:unhideWhenUsed/>
    <w:rsid w:val="009A62C7"/>
    <w:pPr>
      <w:spacing w:before="0" w:after="120"/>
    </w:pPr>
    <w:rPr>
      <w:color w:val="0070BD" w:themeColor="accent5"/>
    </w:rPr>
  </w:style>
  <w:style w:type="character" w:customStyle="1" w:styleId="DateChar">
    <w:name w:val="Date Char"/>
    <w:basedOn w:val="DefaultParagraphFont"/>
    <w:link w:val="Date"/>
    <w:uiPriority w:val="99"/>
    <w:rsid w:val="009A62C7"/>
    <w:rPr>
      <w:rFonts w:eastAsia="Arial" w:cs="Arial"/>
      <w:color w:val="0070BD" w:themeColor="accent5"/>
      <w:sz w:val="22"/>
      <w:szCs w:val="22"/>
    </w:rPr>
  </w:style>
  <w:style w:type="numbering" w:customStyle="1" w:styleId="CurrentList1">
    <w:name w:val="Current List1"/>
    <w:uiPriority w:val="99"/>
    <w:rsid w:val="00706A39"/>
    <w:pPr>
      <w:numPr>
        <w:numId w:val="21"/>
      </w:numPr>
    </w:pPr>
  </w:style>
  <w:style w:type="paragraph" w:customStyle="1" w:styleId="DocumentTitle">
    <w:name w:val="Document Title"/>
    <w:basedOn w:val="Title"/>
    <w:rsid w:val="00943DB3"/>
    <w:pPr>
      <w:spacing w:after="120" w:line="216" w:lineRule="auto"/>
      <w:jc w:val="center"/>
    </w:pPr>
    <w:rPr>
      <w:sz w:val="96"/>
      <w:szCs w:val="96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44CB9"/>
    <w:pPr>
      <w:spacing w:after="100"/>
      <w:ind w:left="880"/>
    </w:pPr>
  </w:style>
  <w:style w:type="paragraph" w:styleId="BodyText3">
    <w:name w:val="Body Text 3"/>
    <w:basedOn w:val="Normal"/>
    <w:link w:val="BodyText3Char"/>
    <w:uiPriority w:val="99"/>
    <w:semiHidden/>
    <w:unhideWhenUsed/>
    <w:rsid w:val="0002767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2767D"/>
    <w:rPr>
      <w:rFonts w:ascii="Arial" w:hAnsi="Arial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2767D"/>
    <w:pPr>
      <w:spacing w:before="0" w:after="160" w:line="259" w:lineRule="auto"/>
      <w:ind w:firstLine="360"/>
    </w:pPr>
    <w:rPr>
      <w:rFonts w:eastAsia="Times New Roman" w:cs="Times New Roman"/>
      <w:color w:val="auto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2767D"/>
    <w:rPr>
      <w:rFonts w:eastAsia="Arial" w:cs="Arial"/>
      <w:color w:val="404040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2767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2767D"/>
    <w:rPr>
      <w:rFonts w:ascii="Arial" w:hAnsi="Arial"/>
      <w:sz w:val="22"/>
      <w:szCs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2767D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2767D"/>
    <w:rPr>
      <w:rFonts w:ascii="Arial" w:hAnsi="Arial"/>
      <w:sz w:val="22"/>
      <w:szCs w:val="2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2767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2767D"/>
    <w:rPr>
      <w:rFonts w:ascii="Arial" w:hAnsi="Arial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2767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2767D"/>
    <w:rPr>
      <w:rFonts w:ascii="Arial" w:hAnsi="Arial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02767D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2767D"/>
    <w:rPr>
      <w:rFonts w:ascii="Arial" w:hAnsi="Arial"/>
      <w:sz w:val="22"/>
      <w:szCs w:val="22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402D17"/>
    <w:pPr>
      <w:spacing w:line="240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402D17"/>
    <w:rPr>
      <w:rFonts w:ascii="Aptos" w:eastAsia="Arial" w:hAnsi="Aptos"/>
      <w:b/>
      <w:bCs/>
    </w:rPr>
  </w:style>
  <w:style w:type="character" w:styleId="EndnoteReference">
    <w:name w:val="endnote reference"/>
    <w:basedOn w:val="DefaultParagraphFont"/>
    <w:uiPriority w:val="99"/>
    <w:semiHidden/>
    <w:unhideWhenUsed/>
    <w:rsid w:val="0002767D"/>
    <w:rPr>
      <w:rFonts w:ascii="Arial" w:hAnsi="Arial"/>
      <w:sz w:val="21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2767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2767D"/>
    <w:rPr>
      <w:rFonts w:ascii="Arial" w:hAnsi="Arial"/>
      <w:sz w:val="21"/>
    </w:rPr>
  </w:style>
  <w:style w:type="paragraph" w:styleId="EnvelopeAddress">
    <w:name w:val="envelope address"/>
    <w:basedOn w:val="Normal"/>
    <w:uiPriority w:val="99"/>
    <w:semiHidden/>
    <w:unhideWhenUsed/>
    <w:rsid w:val="0002767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02767D"/>
    <w:pPr>
      <w:spacing w:after="0" w:line="240" w:lineRule="auto"/>
    </w:pPr>
    <w:rPr>
      <w:rFonts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2767D"/>
    <w:rPr>
      <w:rFonts w:ascii="Arial" w:hAnsi="Arial"/>
      <w:color w:val="FFFFFF" w:themeColor="followedHyperlink"/>
      <w:sz w:val="2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02767D"/>
    <w:rPr>
      <w:rFonts w:ascii="Arial" w:hAnsi="Arial"/>
      <w:sz w:val="21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767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767D"/>
    <w:rPr>
      <w:rFonts w:ascii="Arial" w:hAnsi="Arial"/>
      <w:sz w:val="21"/>
    </w:rPr>
  </w:style>
  <w:style w:type="character" w:styleId="Hashtag">
    <w:name w:val="Hashtag"/>
    <w:basedOn w:val="DefaultParagraphFont"/>
    <w:uiPriority w:val="99"/>
    <w:semiHidden/>
    <w:unhideWhenUsed/>
    <w:rsid w:val="0002767D"/>
    <w:rPr>
      <w:rFonts w:ascii="Arial" w:hAnsi="Arial"/>
      <w:color w:val="2B579A"/>
      <w:sz w:val="21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02767D"/>
    <w:rPr>
      <w:rFonts w:ascii="Arial" w:hAnsi="Arial"/>
      <w:sz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02767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2767D"/>
    <w:rPr>
      <w:rFonts w:ascii="Arial" w:hAnsi="Arial"/>
      <w:i/>
      <w:iCs/>
      <w:sz w:val="22"/>
      <w:szCs w:val="22"/>
    </w:rPr>
  </w:style>
  <w:style w:type="character" w:styleId="HTMLCite">
    <w:name w:val="HTML Cite"/>
    <w:basedOn w:val="DefaultParagraphFont"/>
    <w:uiPriority w:val="99"/>
    <w:semiHidden/>
    <w:unhideWhenUsed/>
    <w:rsid w:val="0002767D"/>
    <w:rPr>
      <w:rFonts w:ascii="Arial" w:hAnsi="Arial"/>
      <w:i/>
      <w:iCs/>
      <w:sz w:val="21"/>
    </w:rPr>
  </w:style>
  <w:style w:type="character" w:styleId="HTMLCode">
    <w:name w:val="HTML Code"/>
    <w:basedOn w:val="DefaultParagraphFont"/>
    <w:uiPriority w:val="99"/>
    <w:semiHidden/>
    <w:unhideWhenUsed/>
    <w:rsid w:val="0002767D"/>
    <w:rPr>
      <w:rFonts w:ascii="Consolas" w:hAnsi="Consolas" w:cs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02767D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02767D"/>
    <w:rPr>
      <w:rFonts w:ascii="Arial" w:hAnsi="Arial"/>
      <w:i/>
      <w:iCs/>
      <w:sz w:val="21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02767D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2767D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2767D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2767D"/>
    <w:pPr>
      <w:spacing w:after="0" w:line="240" w:lineRule="auto"/>
      <w:ind w:left="1100" w:hanging="220"/>
    </w:pPr>
  </w:style>
  <w:style w:type="paragraph" w:styleId="List2">
    <w:name w:val="List 2"/>
    <w:basedOn w:val="Normal"/>
    <w:uiPriority w:val="99"/>
    <w:semiHidden/>
    <w:unhideWhenUsed/>
    <w:rsid w:val="0002767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2767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2767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2767D"/>
    <w:pPr>
      <w:ind w:left="1800" w:hanging="360"/>
      <w:contextualSpacing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2767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2767D"/>
    <w:rPr>
      <w:rFonts w:ascii="Arial" w:hAnsi="Arial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02767D"/>
    <w:rPr>
      <w:rFonts w:ascii="Arial" w:hAnsi="Arial"/>
      <w:color w:val="666666"/>
      <w:sz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2767D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2767D"/>
    <w:rPr>
      <w:rFonts w:ascii="Consolas" w:hAnsi="Consolas" w:cs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2767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2767D"/>
    <w:rPr>
      <w:rFonts w:ascii="Arial" w:hAnsi="Arial"/>
      <w:sz w:val="22"/>
      <w:szCs w:val="22"/>
    </w:rPr>
  </w:style>
  <w:style w:type="paragraph" w:styleId="Signature">
    <w:name w:val="Signature"/>
    <w:basedOn w:val="Normal"/>
    <w:link w:val="SignatureChar"/>
    <w:uiPriority w:val="99"/>
    <w:semiHidden/>
    <w:unhideWhenUsed/>
    <w:rsid w:val="0002767D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2767D"/>
    <w:rPr>
      <w:rFonts w:ascii="Arial" w:hAnsi="Arial"/>
      <w:sz w:val="22"/>
      <w:szCs w:val="22"/>
    </w:rPr>
  </w:style>
  <w:style w:type="character" w:styleId="SmartHyperlink">
    <w:name w:val="Smart Hyperlink"/>
    <w:basedOn w:val="DefaultParagraphFont"/>
    <w:uiPriority w:val="99"/>
    <w:semiHidden/>
    <w:unhideWhenUsed/>
    <w:rsid w:val="0002767D"/>
    <w:rPr>
      <w:rFonts w:ascii="Arial" w:hAnsi="Arial"/>
      <w:sz w:val="21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9C0CD2"/>
    <w:rPr>
      <w:rFonts w:ascii="Arial" w:hAnsi="Arial"/>
      <w:color w:val="605E5C"/>
      <w:sz w:val="21"/>
      <w:shd w:val="clear" w:color="auto" w:fill="E1DFDD"/>
    </w:rPr>
  </w:style>
  <w:style w:type="table" w:customStyle="1" w:styleId="Style3">
    <w:name w:val="Style3"/>
    <w:basedOn w:val="TableNormal"/>
    <w:uiPriority w:val="99"/>
    <w:rsid w:val="00CE132F"/>
    <w:tblPr>
      <w:tblStyleRowBandSize w:val="1"/>
      <w:tblBorders>
        <w:top w:val="single" w:sz="2" w:space="0" w:color="7F7F7F" w:themeColor="text1" w:themeTint="80"/>
        <w:left w:val="single" w:sz="2" w:space="0" w:color="7F7F7F" w:themeColor="text1" w:themeTint="80"/>
        <w:bottom w:val="single" w:sz="2" w:space="0" w:color="7F7F7F" w:themeColor="text1" w:themeTint="80"/>
        <w:right w:val="single" w:sz="2" w:space="0" w:color="7F7F7F" w:themeColor="text1" w:themeTint="80"/>
        <w:insideV w:val="single" w:sz="2" w:space="0" w:color="7F7F7F" w:themeColor="text1" w:themeTint="80"/>
      </w:tblBorders>
    </w:tblPr>
    <w:tcPr>
      <w:vAlign w:val="center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001646" w:themeFill="accent1"/>
      </w:tcPr>
    </w:tblStylePr>
    <w:tblStylePr w:type="firstCol">
      <w:rPr>
        <w:b/>
      </w:rPr>
    </w:tblStylePr>
    <w:tblStylePr w:type="band1Horz">
      <w:rPr>
        <w:rFonts w:asciiTheme="majorHAnsi" w:hAnsiTheme="majorHAnsi"/>
      </w:rPr>
    </w:tblStylePr>
    <w:tblStylePr w:type="band2Horz">
      <w:rPr>
        <w:rFonts w:asciiTheme="majorHAnsi" w:hAnsiTheme="majorHAnsi"/>
      </w:rPr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228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228BA"/>
    <w:pPr>
      <w:spacing w:line="240" w:lineRule="auto"/>
    </w:pPr>
    <w:rPr>
      <w:rFonts w:asciiTheme="minorHAnsi" w:eastAsiaTheme="minorHAnsi" w:hAnsiTheme="minorHAnsi" w:cstheme="minorBidi"/>
      <w:color w:val="auto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28BA"/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Revision">
    <w:name w:val="Revision"/>
    <w:hidden/>
    <w:uiPriority w:val="99"/>
    <w:semiHidden/>
    <w:rsid w:val="00D35064"/>
    <w:rPr>
      <w:color w:val="404040" w:themeColor="text1" w:themeTint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7" Type="http://schemas.openxmlformats.org/officeDocument/2006/relationships/image" Target="media/image9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.Johnson-Moffet.CTR\Documents\ccfp_word_template_120424_M19_fullbleed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001646"/>
      </a:accent1>
      <a:accent2>
        <a:srgbClr val="EEB111"/>
      </a:accent2>
      <a:accent3>
        <a:srgbClr val="D7D2CB"/>
      </a:accent3>
      <a:accent4>
        <a:srgbClr val="7F7F7F"/>
      </a:accent4>
      <a:accent5>
        <a:srgbClr val="0070BD"/>
      </a:accent5>
      <a:accent6>
        <a:srgbClr val="15386B"/>
      </a:accent6>
      <a:hlink>
        <a:srgbClr val="205E9E"/>
      </a:hlink>
      <a:folHlink>
        <a:srgbClr val="FFFFF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fc7f91-dee4-4778-8639-4eb5718480c0" xsi:nil="true"/>
    <DocumentType xmlns="eb9297bf-6ca5-4c1c-9e91-079648891faf" xsi:nil="true"/>
    <lcf76f155ced4ddcb4097134ff3c332f xmlns="eb9297bf-6ca5-4c1c-9e91-079648891faf">
      <Terms xmlns="http://schemas.microsoft.com/office/infopath/2007/PartnerControls"/>
    </lcf76f155ced4ddcb4097134ff3c332f>
    <Comments xmlns="eb9297bf-6ca5-4c1c-9e91-079648891fa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CBC9F3AE1D364DB8B9FF1445507B90" ma:contentTypeVersion="19" ma:contentTypeDescription="Create a new document." ma:contentTypeScope="" ma:versionID="d1921921cff0b585c5477ffca63c9ddd">
  <xsd:schema xmlns:xsd="http://www.w3.org/2001/XMLSchema" xmlns:xs="http://www.w3.org/2001/XMLSchema" xmlns:p="http://schemas.microsoft.com/office/2006/metadata/properties" xmlns:ns2="eb9297bf-6ca5-4c1c-9e91-079648891faf" xmlns:ns3="03fc7f91-dee4-4778-8639-4eb5718480c0" targetNamespace="http://schemas.microsoft.com/office/2006/metadata/properties" ma:root="true" ma:fieldsID="886aa267323b1a12f05231e7c3ee25f1" ns2:_="" ns3:_="">
    <xsd:import namespace="eb9297bf-6ca5-4c1c-9e91-079648891faf"/>
    <xsd:import namespace="03fc7f91-dee4-4778-8639-4eb571848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DocumentType" minOccurs="0"/>
                <xsd:element ref="ns2:MediaServiceObjectDetectorVersions" minOccurs="0"/>
                <xsd:element ref="ns2:MediaServiceSearchProperties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297bf-6ca5-4c1c-9e91-079648891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aa446fb-c4e7-47d1-9e02-aae3431be3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DocumentType" ma:index="22" nillable="true" ma:displayName="Document Type" ma:format="Dropdown" ma:internalName="DocumentType">
      <xsd:simpleType>
        <xsd:restriction base="dms:Choice">
          <xsd:enumeration value="Reconstruction - Data Info"/>
          <xsd:enumeration value="Reconstruction - Form"/>
          <xsd:enumeration value="Reconstruction - Report"/>
          <xsd:enumeration value="Reconstruction - SOP"/>
          <xsd:enumeration value="Inspection - Form"/>
          <xsd:enumeration value="CMV Supplemental"/>
          <xsd:enumeration value="PCR"/>
          <xsd:enumeration value="Training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s" ma:index="25" nillable="true" ma:displayName="Comments" ma:format="Dropdown" ma:internalName="Comment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c7f91-dee4-4778-8639-4eb5718480c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b46f266-eecd-4924-928d-40239c116aee}" ma:internalName="TaxCatchAll" ma:showField="CatchAllData" ma:web="03fc7f91-dee4-4778-8639-4eb571848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4A0743-D02F-4B71-87C0-C699BEC44F58}">
  <ds:schemaRefs>
    <ds:schemaRef ds:uri="http://schemas.microsoft.com/office/2006/metadata/properties"/>
    <ds:schemaRef ds:uri="http://schemas.microsoft.com/office/infopath/2007/PartnerControls"/>
    <ds:schemaRef ds:uri="03fc7f91-dee4-4778-8639-4eb5718480c0"/>
    <ds:schemaRef ds:uri="eb9297bf-6ca5-4c1c-9e91-079648891faf"/>
  </ds:schemaRefs>
</ds:datastoreItem>
</file>

<file path=customXml/itemProps2.xml><?xml version="1.0" encoding="utf-8"?>
<ds:datastoreItem xmlns:ds="http://schemas.openxmlformats.org/officeDocument/2006/customXml" ds:itemID="{9E32A5AC-7BBA-A749-BB60-06D51A77B3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844BB0-358B-4CC4-AACF-4582005A611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D015C8-03F9-4F5F-92B2-2F82FF99F0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9297bf-6ca5-4c1c-9e91-079648891faf"/>
    <ds:schemaRef ds:uri="03fc7f91-dee4-4778-8639-4eb571848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ccfp_word_template_120424_M19_fullbleed.dotx</Template>
  <TotalTime>3</TotalTime>
  <Pages>1</Pages>
  <Words>1579</Words>
  <Characters>9006</Characters>
  <Application>Microsoft Office Word</Application>
  <DocSecurity>4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TITLE]</vt:lpstr>
    </vt:vector>
  </TitlesOfParts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TITLE]</dc:title>
  <dc:subject>Initial INCIDent form</dc:subject>
  <dc:creator>Johnson-Moffet, Lilli (Volpe)</dc:creator>
  <cp:keywords/>
  <dc:description/>
  <cp:lastModifiedBy>Johnson-Moffet, Lilli (Volpe)</cp:lastModifiedBy>
  <cp:revision>5</cp:revision>
  <dcterms:created xsi:type="dcterms:W3CDTF">2025-07-02T23:32:00Z</dcterms:created>
  <dcterms:modified xsi:type="dcterms:W3CDTF">2025-07-02T20:37:00Z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0x0101003BCBC9F3AE1D364DB8B9FF1445507B90</vt:lpwstr>
  </property>
  <property fmtid="{D5CDD505-2E9C-101B-9397-08002B2CF9AE}" pid="3" name="MediaServiceImageTags">
    <vt:lpwstr/>
  </property>
</Properties>
</file>